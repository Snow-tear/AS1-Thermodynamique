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6600F" w:rsidP="0046600F" w:rsidRDefault="0046600F" w14:paraId="6D42BE93" w14:textId="23965379">
      <w:pPr>
        <w:pStyle w:val="MonTitre"/>
        <w:rPr>
          <w:rFonts w:eastAsiaTheme="minorEastAsia"/>
          <w:lang w:eastAsia="zh-CN"/>
        </w:rPr>
      </w:pPr>
      <w:r>
        <w:rPr>
          <w:rFonts w:hint="eastAsia" w:eastAsiaTheme="minorEastAsia"/>
          <w:lang w:eastAsia="zh-CN"/>
        </w:rPr>
        <w:t>T</w:t>
      </w:r>
      <w:r>
        <w:rPr>
          <w:rFonts w:eastAsiaTheme="minorEastAsia"/>
          <w:lang w:eastAsia="zh-CN"/>
        </w:rPr>
        <w:t>P 2 : Equilibre liquide-vapeur de l’eau, pression de vapeur saturante, chaleur latente de vaporisation</w:t>
      </w:r>
    </w:p>
    <w:p w:rsidR="00C93F14" w:rsidP="00C44111" w:rsidRDefault="005B6487" w14:paraId="05BB33DF" w14:textId="41388D8C">
      <w:pPr>
        <w:pStyle w:val="MonTitreSection"/>
        <w:rPr>
          <w:rFonts w:eastAsiaTheme="minorEastAsia"/>
          <w:lang w:eastAsia="zh-CN"/>
        </w:rPr>
      </w:pPr>
      <w:r>
        <w:rPr>
          <w:rFonts w:eastAsiaTheme="minorEastAsia"/>
          <w:lang w:eastAsia="zh-CN"/>
        </w:rPr>
        <w:t>Introduction </w:t>
      </w:r>
    </w:p>
    <w:p w:rsidRPr="00DC3F09" w:rsidR="00DC3F09" w:rsidP="00DC3F09" w:rsidRDefault="006247B4" w14:paraId="65D721F9" w14:textId="09E61ABF">
      <w:pPr>
        <w:pStyle w:val="MonParagraphe"/>
        <w:rPr>
          <w:rFonts w:eastAsiaTheme="minorEastAsia"/>
          <w:lang w:eastAsia="zh-CN"/>
        </w:rPr>
      </w:pPr>
      <w:r>
        <w:rPr>
          <w:rFonts w:eastAsiaTheme="minorEastAsia"/>
          <w:lang w:eastAsia="zh-CN"/>
        </w:rPr>
        <w:t>Dans l’industrie, c</w:t>
      </w:r>
      <w:r w:rsidR="00941F73">
        <w:rPr>
          <w:rFonts w:eastAsiaTheme="minorEastAsia"/>
          <w:lang w:eastAsia="zh-CN"/>
        </w:rPr>
        <w:t xml:space="preserve">ertaines </w:t>
      </w:r>
      <w:r w:rsidR="00DD245A">
        <w:rPr>
          <w:rFonts w:eastAsiaTheme="minorEastAsia"/>
          <w:lang w:eastAsia="zh-CN"/>
        </w:rPr>
        <w:t xml:space="preserve">grandeurs </w:t>
      </w:r>
      <w:r w:rsidR="00056C35">
        <w:rPr>
          <w:rFonts w:eastAsiaTheme="minorEastAsia"/>
          <w:lang w:eastAsia="zh-CN"/>
        </w:rPr>
        <w:t xml:space="preserve">thermodynamiques </w:t>
      </w:r>
      <w:r w:rsidR="00DD245A">
        <w:rPr>
          <w:rFonts w:eastAsiaTheme="minorEastAsia"/>
          <w:lang w:eastAsia="zh-CN"/>
        </w:rPr>
        <w:t xml:space="preserve">sont indispensables </w:t>
      </w:r>
      <w:r w:rsidR="00303108">
        <w:rPr>
          <w:rFonts w:eastAsiaTheme="minorEastAsia"/>
          <w:lang w:eastAsia="zh-CN"/>
        </w:rPr>
        <w:t xml:space="preserve">pour </w:t>
      </w:r>
      <w:r>
        <w:rPr>
          <w:rFonts w:eastAsiaTheme="minorEastAsia"/>
          <w:lang w:eastAsia="zh-CN"/>
        </w:rPr>
        <w:t xml:space="preserve">des calculs </w:t>
      </w:r>
      <w:r w:rsidR="00FB64BB">
        <w:rPr>
          <w:rFonts w:eastAsiaTheme="minorEastAsia"/>
          <w:lang w:eastAsia="zh-CN"/>
        </w:rPr>
        <w:t>d’énergie. En effet, si nous avons besoin d</w:t>
      </w:r>
      <w:r w:rsidR="002375D1">
        <w:rPr>
          <w:rFonts w:eastAsiaTheme="minorEastAsia"/>
          <w:lang w:eastAsia="zh-CN"/>
        </w:rPr>
        <w:t xml:space="preserve">e faire </w:t>
      </w:r>
      <w:r w:rsidR="00503E47">
        <w:rPr>
          <w:rFonts w:eastAsiaTheme="minorEastAsia"/>
          <w:lang w:eastAsia="zh-CN"/>
        </w:rPr>
        <w:t xml:space="preserve">évaporer </w:t>
      </w:r>
      <w:r w:rsidR="002375D1">
        <w:rPr>
          <w:rFonts w:eastAsiaTheme="minorEastAsia"/>
          <w:lang w:eastAsia="zh-CN"/>
        </w:rPr>
        <w:t>une certaine quantité d’ea</w:t>
      </w:r>
      <w:r w:rsidR="00076FD0">
        <w:rPr>
          <w:rFonts w:eastAsiaTheme="minorEastAsia"/>
          <w:lang w:eastAsia="zh-CN"/>
        </w:rPr>
        <w:t>u en apportant juste assez d’énergie</w:t>
      </w:r>
      <w:r w:rsidR="00550097">
        <w:rPr>
          <w:rFonts w:eastAsiaTheme="minorEastAsia"/>
          <w:lang w:eastAsia="zh-CN"/>
        </w:rPr>
        <w:t xml:space="preserve">, il faut </w:t>
      </w:r>
      <w:r w:rsidR="00076FD0">
        <w:rPr>
          <w:rFonts w:eastAsiaTheme="minorEastAsia"/>
          <w:lang w:eastAsia="zh-CN"/>
        </w:rPr>
        <w:t xml:space="preserve">au préalable connaître la chaleur latente </w:t>
      </w:r>
      <w:r w:rsidR="00D14291">
        <w:rPr>
          <w:rFonts w:eastAsiaTheme="minorEastAsia"/>
          <w:lang w:eastAsia="zh-CN"/>
        </w:rPr>
        <w:t>de l’eau, autrement appelée, l’enthalpie molaire de vaporisation de l’eau</w:t>
      </w:r>
      <w:r w:rsidR="00B528DA">
        <w:rPr>
          <w:rFonts w:eastAsiaTheme="minorEastAsia"/>
          <w:lang w:eastAsia="zh-CN"/>
        </w:rPr>
        <w:t xml:space="preserve"> </w:t>
      </w:r>
      <m:oMath>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oMath>
      <w:r w:rsidR="00D14291">
        <w:rPr>
          <w:rFonts w:eastAsiaTheme="minorEastAsia"/>
          <w:lang w:eastAsia="zh-CN"/>
        </w:rPr>
        <w:t xml:space="preserve">. </w:t>
      </w:r>
    </w:p>
    <w:p w:rsidRPr="00CB5C50" w:rsidR="00CB5C50" w:rsidP="00C44111" w:rsidRDefault="00CB5C50" w14:paraId="6C7A11E3" w14:textId="43E3EEE4">
      <w:pPr>
        <w:pStyle w:val="MonTitreSection"/>
        <w:rPr>
          <w:rFonts w:eastAsiaTheme="minorEastAsia"/>
          <w:lang w:eastAsia="zh-CN"/>
        </w:rPr>
      </w:pPr>
      <w:r>
        <w:rPr>
          <w:rFonts w:hint="eastAsia" w:eastAsiaTheme="minorEastAsia"/>
          <w:lang w:eastAsia="zh-CN"/>
        </w:rPr>
        <w:t>O</w:t>
      </w:r>
      <w:r>
        <w:rPr>
          <w:rFonts w:eastAsiaTheme="minorEastAsia"/>
          <w:lang w:eastAsia="zh-CN"/>
        </w:rPr>
        <w:t>b</w:t>
      </w:r>
      <w:r w:rsidR="00F16F28">
        <w:rPr>
          <w:rFonts w:eastAsiaTheme="minorEastAsia"/>
          <w:lang w:eastAsia="zh-CN"/>
        </w:rPr>
        <w:t>jectifs</w:t>
      </w:r>
      <w:r w:rsidR="00D94BE0">
        <w:rPr>
          <w:rFonts w:eastAsiaTheme="minorEastAsia"/>
          <w:lang w:eastAsia="zh-CN"/>
        </w:rPr>
        <w:t xml:space="preserve"> et </w:t>
      </w:r>
      <w:r w:rsidR="00897495">
        <w:rPr>
          <w:rFonts w:eastAsiaTheme="minorEastAsia"/>
          <w:lang w:eastAsia="zh-CN"/>
        </w:rPr>
        <w:t>mode opératoire</w:t>
      </w:r>
      <w:r w:rsidR="00561934">
        <w:rPr>
          <w:rFonts w:eastAsiaTheme="minorEastAsia"/>
          <w:lang w:eastAsia="zh-CN"/>
        </w:rPr>
        <w:t xml:space="preserve"> général</w:t>
      </w:r>
    </w:p>
    <w:p w:rsidR="00013E51" w:rsidP="00BF3DC0" w:rsidRDefault="00EB5530" w14:paraId="55C6EF45" w14:textId="244CCC07">
      <w:pPr>
        <w:pStyle w:val="MonParagraphe"/>
        <w:ind w:firstLine="0"/>
        <w:rPr>
          <w:rFonts w:eastAsiaTheme="minorEastAsia"/>
          <w:lang w:eastAsia="zh-CN"/>
        </w:rPr>
      </w:pPr>
      <w:r>
        <w:rPr>
          <w:rFonts w:hint="eastAsia" w:eastAsiaTheme="minorEastAsia"/>
          <w:lang w:eastAsia="zh-CN"/>
        </w:rPr>
        <w:t>D</w:t>
      </w:r>
      <w:r>
        <w:rPr>
          <w:rFonts w:eastAsiaTheme="minorEastAsia"/>
          <w:lang w:eastAsia="zh-CN"/>
        </w:rPr>
        <w:t>ans ce</w:t>
      </w:r>
      <w:r w:rsidR="00F95EBF">
        <w:rPr>
          <w:rFonts w:eastAsiaTheme="minorEastAsia"/>
          <w:lang w:eastAsia="zh-CN"/>
        </w:rPr>
        <w:t xml:space="preserve"> TP</w:t>
      </w:r>
      <w:r>
        <w:rPr>
          <w:rFonts w:eastAsiaTheme="minorEastAsia"/>
          <w:lang w:eastAsia="zh-CN"/>
        </w:rPr>
        <w:t xml:space="preserve">, </w:t>
      </w:r>
      <w:r w:rsidR="006948A7">
        <w:rPr>
          <w:rFonts w:eastAsiaTheme="minorEastAsia"/>
          <w:lang w:eastAsia="zh-CN"/>
        </w:rPr>
        <w:t xml:space="preserve">nous allons </w:t>
      </w:r>
      <w:r w:rsidR="00E650A2">
        <w:rPr>
          <w:rFonts w:eastAsiaTheme="minorEastAsia"/>
          <w:lang w:eastAsia="zh-CN"/>
        </w:rPr>
        <w:t>déterminer</w:t>
      </w:r>
      <w:r w:rsidR="006948A7">
        <w:rPr>
          <w:rFonts w:eastAsiaTheme="minorEastAsia"/>
          <w:lang w:eastAsia="zh-CN"/>
        </w:rPr>
        <w:t xml:space="preserve"> </w:t>
      </w:r>
      <w:r w:rsidRPr="00207832" w:rsidR="00207832">
        <w:rPr>
          <w:rFonts w:eastAsiaTheme="minorEastAsia"/>
          <w:lang w:eastAsia="zh-CN"/>
        </w:rPr>
        <w:t>l’enthalpie molaire de vaporisation de l’eau</w:t>
      </w:r>
      <w:r w:rsidR="006948A7">
        <w:rPr>
          <w:rFonts w:eastAsiaTheme="minorEastAsia"/>
          <w:lang w:eastAsia="zh-CN"/>
        </w:rPr>
        <w:t xml:space="preserve"> </w:t>
      </w:r>
      <m:oMath>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oMath>
      <w:r w:rsidR="006948A7">
        <w:rPr>
          <w:rFonts w:eastAsiaTheme="minorEastAsia"/>
          <w:lang w:eastAsia="zh-CN"/>
        </w:rPr>
        <w:t xml:space="preserve"> par </w:t>
      </w:r>
      <w:r w:rsidR="00C93F14">
        <w:rPr>
          <w:rFonts w:eastAsiaTheme="minorEastAsia"/>
          <w:lang w:eastAsia="zh-CN"/>
        </w:rPr>
        <w:t>deux</w:t>
      </w:r>
      <w:r w:rsidR="006948A7">
        <w:rPr>
          <w:rFonts w:eastAsiaTheme="minorEastAsia"/>
          <w:lang w:eastAsia="zh-CN"/>
        </w:rPr>
        <w:t xml:space="preserve"> méthodes. </w:t>
      </w:r>
    </w:p>
    <w:p w:rsidR="003E7CFF" w:rsidP="00C713BF" w:rsidRDefault="006948A7" w14:paraId="6F100125" w14:textId="472BFFBC">
      <w:pPr>
        <w:pStyle w:val="MonParagraphe"/>
        <w:ind w:firstLine="0"/>
        <w:rPr>
          <w:rFonts w:eastAsiaTheme="minorEastAsia"/>
          <w:lang w:eastAsia="zh-CN"/>
        </w:rPr>
      </w:pPr>
      <w:r>
        <w:rPr>
          <w:rFonts w:eastAsiaTheme="minorEastAsia"/>
          <w:lang w:eastAsia="zh-CN"/>
        </w:rPr>
        <w:t xml:space="preserve"> </w:t>
      </w:r>
      <w:r w:rsidR="006E1B06">
        <w:rPr>
          <w:rFonts w:eastAsiaTheme="minorEastAsia"/>
          <w:lang w:eastAsia="zh-CN"/>
        </w:rPr>
        <w:t>1</w:t>
      </w:r>
      <w:r w:rsidR="00D11873">
        <w:rPr>
          <w:rFonts w:eastAsiaTheme="minorEastAsia"/>
          <w:vertAlign w:val="superscript"/>
          <w:lang w:eastAsia="zh-CN"/>
        </w:rPr>
        <w:t xml:space="preserve">ère </w:t>
      </w:r>
      <w:r w:rsidR="00BA3D08">
        <w:rPr>
          <w:rFonts w:eastAsiaTheme="minorEastAsia"/>
          <w:vertAlign w:val="superscript"/>
          <w:lang w:eastAsia="zh-CN"/>
        </w:rPr>
        <w:t xml:space="preserve"> </w:t>
      </w:r>
      <w:r w:rsidR="00D11873">
        <w:rPr>
          <w:rFonts w:eastAsiaTheme="minorEastAsia"/>
          <w:lang w:eastAsia="zh-CN"/>
        </w:rPr>
        <w:t>méthode : Nous a</w:t>
      </w:r>
      <w:r>
        <w:rPr>
          <w:rFonts w:eastAsiaTheme="minorEastAsia"/>
          <w:lang w:eastAsia="zh-CN"/>
        </w:rPr>
        <w:t xml:space="preserve">llons </w:t>
      </w:r>
      <w:r w:rsidR="00EB5530">
        <w:rPr>
          <w:rFonts w:eastAsiaTheme="minorEastAsia"/>
          <w:lang w:eastAsia="zh-CN"/>
        </w:rPr>
        <w:t>mesurer la pression de vapeur saturante de l’eau</w:t>
      </w:r>
      <w:r w:rsidR="001A43BF">
        <w:rPr>
          <w:rFonts w:eastAsiaTheme="minorEastAsia"/>
          <w:lang w:eastAsia="zh-CN"/>
        </w:rPr>
        <w:t xml:space="preserve"> dans le domaine de température 45-100 </w:t>
      </w:r>
      <w:r w:rsidR="001A43BF">
        <w:rPr>
          <w:rFonts w:hint="eastAsia" w:eastAsiaTheme="minorEastAsia"/>
          <w:lang w:eastAsia="zh-CN"/>
        </w:rPr>
        <w:t>°</w:t>
      </w:r>
      <w:r w:rsidR="001A43BF">
        <w:rPr>
          <w:rFonts w:hint="eastAsia" w:eastAsiaTheme="minorEastAsia"/>
          <w:lang w:eastAsia="zh-CN"/>
        </w:rPr>
        <w:t>C</w:t>
      </w:r>
      <w:r w:rsidR="0095153A">
        <w:rPr>
          <w:rFonts w:eastAsiaTheme="minorEastAsia"/>
          <w:lang w:eastAsia="zh-CN"/>
        </w:rPr>
        <w:t>,</w:t>
      </w:r>
      <w:r w:rsidR="00CB5C50">
        <w:rPr>
          <w:rFonts w:eastAsiaTheme="minorEastAsia"/>
          <w:lang w:eastAsia="zh-CN"/>
        </w:rPr>
        <w:t xml:space="preserve"> </w:t>
      </w:r>
      <w:r w:rsidR="00CA7599">
        <w:rPr>
          <w:rFonts w:eastAsiaTheme="minorEastAsia"/>
          <w:lang w:eastAsia="zh-CN"/>
        </w:rPr>
        <w:t xml:space="preserve">à l’aide d’un </w:t>
      </w:r>
      <w:r w:rsidR="00AA7D02">
        <w:rPr>
          <w:rFonts w:eastAsiaTheme="minorEastAsia"/>
          <w:lang w:eastAsia="zh-CN"/>
        </w:rPr>
        <w:t>v</w:t>
      </w:r>
      <w:r w:rsidR="00CB5C50">
        <w:rPr>
          <w:rFonts w:eastAsiaTheme="minorEastAsia"/>
          <w:lang w:eastAsia="zh-CN"/>
        </w:rPr>
        <w:t xml:space="preserve">acuomètre </w:t>
      </w:r>
      <w:r w:rsidR="0095153A">
        <w:rPr>
          <w:rFonts w:eastAsiaTheme="minorEastAsia"/>
          <w:lang w:eastAsia="zh-CN"/>
        </w:rPr>
        <w:t xml:space="preserve">et </w:t>
      </w:r>
      <w:r w:rsidR="00AA7D02">
        <w:rPr>
          <w:rFonts w:eastAsiaTheme="minorEastAsia"/>
          <w:lang w:eastAsia="zh-CN"/>
        </w:rPr>
        <w:t xml:space="preserve">nous allons </w:t>
      </w:r>
      <w:r w:rsidR="0095153A">
        <w:rPr>
          <w:rFonts w:eastAsiaTheme="minorEastAsia"/>
          <w:lang w:eastAsia="zh-CN"/>
        </w:rPr>
        <w:t>m</w:t>
      </w:r>
      <w:r w:rsidR="00693CA9">
        <w:rPr>
          <w:rFonts w:eastAsiaTheme="minorEastAsia"/>
          <w:lang w:eastAsia="zh-CN"/>
        </w:rPr>
        <w:t>odéliser son évolution.</w:t>
      </w:r>
      <w:r w:rsidR="00897313">
        <w:rPr>
          <w:rFonts w:eastAsiaTheme="minorEastAsia"/>
          <w:lang w:eastAsia="zh-CN"/>
        </w:rPr>
        <w:t xml:space="preserve"> </w:t>
      </w:r>
      <w:r w:rsidR="00FF67B3">
        <w:rPr>
          <w:rFonts w:eastAsiaTheme="minorEastAsia"/>
          <w:lang w:eastAsia="zh-CN"/>
        </w:rPr>
        <w:t xml:space="preserve">Cela nous </w:t>
      </w:r>
      <w:r w:rsidR="000E1B49">
        <w:rPr>
          <w:rFonts w:eastAsiaTheme="minorEastAsia"/>
          <w:lang w:eastAsia="zh-CN"/>
        </w:rPr>
        <w:t>permettra</w:t>
      </w:r>
      <w:r w:rsidR="00FF67B3">
        <w:rPr>
          <w:rFonts w:eastAsiaTheme="minorEastAsia"/>
          <w:lang w:eastAsia="zh-CN"/>
        </w:rPr>
        <w:t xml:space="preserve"> de ca</w:t>
      </w:r>
      <w:r w:rsidR="000E1B49">
        <w:rPr>
          <w:rFonts w:eastAsiaTheme="minorEastAsia"/>
          <w:lang w:eastAsia="zh-CN"/>
        </w:rPr>
        <w:t xml:space="preserve">lculer </w:t>
      </w:r>
      <w:r w:rsidR="00BE05A5">
        <w:rPr>
          <w:rFonts w:eastAsiaTheme="minorEastAsia"/>
          <w:lang w:eastAsia="zh-CN"/>
        </w:rPr>
        <w:t xml:space="preserve">ensuite </w:t>
      </w:r>
      <m:oMath>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oMath>
      <w:r w:rsidR="00064B76">
        <w:rPr>
          <w:rFonts w:eastAsiaTheme="minorEastAsia"/>
          <w:lang w:eastAsia="zh-CN"/>
        </w:rPr>
        <w:t xml:space="preserve">. </w:t>
      </w:r>
    </w:p>
    <w:p w:rsidRPr="00171A2C" w:rsidR="00013E51" w:rsidP="00171A2C" w:rsidRDefault="00D11873" w14:paraId="6F322C7D" w14:textId="1B77E553">
      <w:pPr>
        <w:pStyle w:val="MonParagraphe"/>
        <w:ind w:firstLine="0"/>
        <w:rPr>
          <w:rFonts w:eastAsiaTheme="minorEastAsia"/>
          <w:vertAlign w:val="superscript"/>
          <w:lang w:eastAsia="zh-CN"/>
        </w:rPr>
      </w:pPr>
      <w:r>
        <w:rPr>
          <w:rFonts w:eastAsiaTheme="minorEastAsia"/>
          <w:lang w:eastAsia="zh-CN"/>
        </w:rPr>
        <w:t>2</w:t>
      </w:r>
      <w:r w:rsidR="00B9341F">
        <w:rPr>
          <w:rFonts w:eastAsiaTheme="minorEastAsia"/>
          <w:vertAlign w:val="superscript"/>
          <w:lang w:eastAsia="zh-CN"/>
        </w:rPr>
        <w:t>ème</w:t>
      </w:r>
      <w:r w:rsidR="00BA3D08">
        <w:rPr>
          <w:rFonts w:eastAsiaTheme="minorEastAsia"/>
          <w:vertAlign w:val="superscript"/>
          <w:lang w:eastAsia="zh-CN"/>
        </w:rPr>
        <w:t xml:space="preserve"> </w:t>
      </w:r>
      <w:r w:rsidR="00171A2C">
        <w:rPr>
          <w:rFonts w:eastAsiaTheme="minorEastAsia"/>
          <w:lang w:eastAsia="zh-CN"/>
        </w:rPr>
        <w:t>méthode : Nous al</w:t>
      </w:r>
      <w:r w:rsidR="00CD6750">
        <w:rPr>
          <w:rFonts w:eastAsiaTheme="minorEastAsia"/>
          <w:lang w:eastAsia="zh-CN"/>
        </w:rPr>
        <w:t xml:space="preserve">lons </w:t>
      </w:r>
      <w:r w:rsidR="00ED491A">
        <w:rPr>
          <w:rFonts w:eastAsiaTheme="minorEastAsia"/>
          <w:lang w:eastAsia="zh-CN"/>
        </w:rPr>
        <w:t xml:space="preserve">ensuite </w:t>
      </w:r>
      <w:r w:rsidR="00DF09BD">
        <w:rPr>
          <w:rFonts w:eastAsiaTheme="minorEastAsia"/>
          <w:lang w:eastAsia="zh-CN"/>
        </w:rPr>
        <w:t>déterminer l</w:t>
      </w:r>
      <w:r w:rsidR="00744DCF">
        <w:rPr>
          <w:rFonts w:eastAsiaTheme="minorEastAsia"/>
          <w:lang w:eastAsia="zh-CN"/>
        </w:rPr>
        <w:t xml:space="preserve">’enthalpie molaire de vaporisation de l’eau </w:t>
      </w:r>
      <w:r w:rsidR="00FD3A35">
        <w:rPr>
          <w:rFonts w:eastAsiaTheme="minorEastAsia"/>
          <w:lang w:eastAsia="zh-CN"/>
        </w:rPr>
        <w:t xml:space="preserve">en </w:t>
      </w:r>
      <w:r w:rsidR="00077381">
        <w:rPr>
          <w:rFonts w:eastAsiaTheme="minorEastAsia"/>
          <w:lang w:eastAsia="zh-CN"/>
        </w:rPr>
        <w:t>utilisant un thermoplongeur</w:t>
      </w:r>
      <w:r w:rsidR="00E40EA2">
        <w:rPr>
          <w:rFonts w:eastAsiaTheme="minorEastAsia"/>
          <w:lang w:eastAsia="zh-CN"/>
        </w:rPr>
        <w:t>,</w:t>
      </w:r>
      <w:r w:rsidR="00077381">
        <w:rPr>
          <w:rFonts w:eastAsiaTheme="minorEastAsia"/>
          <w:lang w:eastAsia="zh-CN"/>
        </w:rPr>
        <w:t xml:space="preserve"> un thermomètre</w:t>
      </w:r>
      <w:r w:rsidR="00E40EA2">
        <w:rPr>
          <w:rFonts w:eastAsiaTheme="minorEastAsia"/>
          <w:lang w:eastAsia="zh-CN"/>
        </w:rPr>
        <w:t xml:space="preserve"> et une balance</w:t>
      </w:r>
      <w:r w:rsidR="00345CCA">
        <w:rPr>
          <w:rFonts w:eastAsiaTheme="minorEastAsia"/>
          <w:lang w:eastAsia="zh-CN"/>
        </w:rPr>
        <w:t>. En traçant différentes cour</w:t>
      </w:r>
      <w:r w:rsidR="00561743">
        <w:rPr>
          <w:rFonts w:eastAsiaTheme="minorEastAsia"/>
          <w:lang w:eastAsia="zh-CN"/>
        </w:rPr>
        <w:t xml:space="preserve">bes à partir de nos </w:t>
      </w:r>
      <w:r w:rsidR="00E40EA2">
        <w:rPr>
          <w:rFonts w:eastAsiaTheme="minorEastAsia"/>
          <w:lang w:eastAsia="zh-CN"/>
        </w:rPr>
        <w:t xml:space="preserve">mesures, nous allons déterminer </w:t>
      </w:r>
      <m:oMath>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oMath>
      <w:r w:rsidR="00DC01AD">
        <w:rPr>
          <w:rFonts w:eastAsiaTheme="minorEastAsia"/>
          <w:lang w:eastAsia="zh-CN"/>
        </w:rPr>
        <w:t>.</w:t>
      </w:r>
    </w:p>
    <w:p w:rsidR="00893B6C" w:rsidP="00893B6C" w:rsidRDefault="00C44111" w14:paraId="1EE5039A" w14:textId="15748A11">
      <w:pPr>
        <w:pStyle w:val="MonTitreSection"/>
        <w:rPr>
          <w:rFonts w:eastAsiaTheme="minorEastAsia"/>
          <w:lang w:eastAsia="zh-CN"/>
        </w:rPr>
      </w:pPr>
      <w:r>
        <w:rPr>
          <w:rFonts w:hint="eastAsia" w:eastAsiaTheme="minorEastAsia"/>
          <w:lang w:eastAsia="zh-CN"/>
        </w:rPr>
        <w:t>Mesure</w:t>
      </w:r>
      <w:r>
        <w:rPr>
          <w:rFonts w:eastAsiaTheme="minorEastAsia"/>
          <w:lang w:eastAsia="zh-CN"/>
        </w:rPr>
        <w:t>s de la pression de vapeur saturante</w:t>
      </w:r>
      <w:r w:rsidR="00566B32">
        <w:rPr>
          <w:rFonts w:eastAsiaTheme="minorEastAsia"/>
          <w:lang w:eastAsia="zh-CN"/>
        </w:rPr>
        <w:t xml:space="preserve"> </w:t>
      </w:r>
      <w:r w:rsidR="00C61A15">
        <w:rPr>
          <w:rFonts w:eastAsiaTheme="minorEastAsia"/>
          <w:lang w:eastAsia="zh-CN"/>
        </w:rPr>
        <w:t>puis détermination de l’enthalpie molaire de vaporisation</w:t>
      </w:r>
    </w:p>
    <w:p w:rsidRPr="00893B6C" w:rsidR="17E89492" w:rsidP="3A7C3755" w:rsidRDefault="09E1C931" w14:paraId="3B2BD6F7" w14:textId="0AA9606E">
      <w:pPr>
        <w:pStyle w:val="MonTitreSousSection"/>
        <w:rPr>
          <w:rFonts w:eastAsiaTheme="minorEastAsia"/>
          <w:lang w:eastAsia="zh-CN"/>
        </w:rPr>
      </w:pPr>
      <w:r>
        <w:rPr>
          <w:rFonts w:eastAsiaTheme="minorEastAsia"/>
        </w:rPr>
        <w:t xml:space="preserve">Rappels théoriques </w:t>
      </w:r>
    </w:p>
    <w:p w:rsidR="00FF1DE2" w:rsidP="5DCE4D5C" w:rsidRDefault="6F9D97C9" w14:paraId="106E4C29" w14:textId="2CFA2F2F">
      <w:pPr>
        <w:pStyle w:val="MonParagraphe"/>
      </w:pPr>
      <w:r w:rsidRPr="6F9D97C9">
        <w:t xml:space="preserve">La pression de </w:t>
      </w:r>
      <w:r w:rsidRPr="12EFADD1" w:rsidR="12EFADD1">
        <w:t>vapeur saturante</w:t>
      </w:r>
      <w:r w:rsidRPr="3641C3D8" w:rsidR="3641C3D8">
        <w:t xml:space="preserve"> est liée </w:t>
      </w:r>
      <w:r w:rsidRPr="5993D9DF" w:rsidR="5993D9DF">
        <w:t xml:space="preserve">à la </w:t>
      </w:r>
      <w:r w:rsidRPr="7CE5EFE6" w:rsidR="7CE5EFE6">
        <w:t>tendance des molé</w:t>
      </w:r>
      <w:r w:rsidRPr="203805EE" w:rsidR="203805EE">
        <w:t xml:space="preserve">cules à </w:t>
      </w:r>
      <w:r w:rsidRPr="14C984B5" w:rsidR="14C984B5">
        <w:t xml:space="preserve">passer de </w:t>
      </w:r>
      <w:r w:rsidRPr="6608ED74" w:rsidR="6608ED74">
        <w:t xml:space="preserve">l’état liquide </w:t>
      </w:r>
      <w:r w:rsidRPr="095B037C" w:rsidR="095B037C">
        <w:t xml:space="preserve">à l’état </w:t>
      </w:r>
      <w:r w:rsidRPr="2CAD1983" w:rsidR="2CAD1983">
        <w:t>gazeux</w:t>
      </w:r>
      <w:r w:rsidRPr="73514591" w:rsidR="73514591">
        <w:t xml:space="preserve">. </w:t>
      </w:r>
      <w:r w:rsidRPr="01B1D926" w:rsidR="01B1D926">
        <w:t xml:space="preserve">Plus la pression de </w:t>
      </w:r>
      <w:r w:rsidRPr="39F571A0" w:rsidR="39F571A0">
        <w:t xml:space="preserve">vapeur saturante </w:t>
      </w:r>
      <w:r w:rsidRPr="5D4787A7" w:rsidR="5D4787A7">
        <w:t>d’</w:t>
      </w:r>
      <w:r w:rsidRPr="6BA81B3B" w:rsidR="6BA81B3B">
        <w:t xml:space="preserve">une </w:t>
      </w:r>
      <w:r w:rsidRPr="559E5D51" w:rsidR="559E5D51">
        <w:t>substance</w:t>
      </w:r>
      <w:r w:rsidRPr="6BA81B3B" w:rsidR="6BA81B3B">
        <w:t xml:space="preserve"> </w:t>
      </w:r>
      <w:r w:rsidRPr="0EFA3143" w:rsidR="0EFA3143">
        <w:t>est é</w:t>
      </w:r>
      <w:r w:rsidRPr="324C474A" w:rsidR="324C474A">
        <w:t xml:space="preserve">levée </w:t>
      </w:r>
      <w:r w:rsidRPr="353E59A5" w:rsidR="353E59A5">
        <w:t xml:space="preserve">et plus </w:t>
      </w:r>
      <w:r w:rsidRPr="58906FAC" w:rsidR="58906FAC">
        <w:t xml:space="preserve">cette substance </w:t>
      </w:r>
      <w:r w:rsidRPr="10D40827" w:rsidR="10D40827">
        <w:t xml:space="preserve">aura tendance </w:t>
      </w:r>
      <w:r w:rsidRPr="34261E2E" w:rsidR="34261E2E">
        <w:t xml:space="preserve">à </w:t>
      </w:r>
      <w:r w:rsidRPr="4286B1C2" w:rsidR="4286B1C2">
        <w:t>s’é</w:t>
      </w:r>
      <w:r w:rsidRPr="2CC1EAC7" w:rsidR="2CC1EAC7">
        <w:t xml:space="preserve">vaporer </w:t>
      </w:r>
      <w:r w:rsidRPr="416E764B" w:rsidR="416E764B">
        <w:t xml:space="preserve">(on </w:t>
      </w:r>
      <w:r w:rsidRPr="64C08C52" w:rsidR="64C08C52">
        <w:t>dira qu</w:t>
      </w:r>
      <w:r w:rsidRPr="73211FE6" w:rsidR="73211FE6">
        <w:t>’elle est d’</w:t>
      </w:r>
      <w:r w:rsidRPr="2B64B861" w:rsidR="2B64B861">
        <w:t xml:space="preserve">autant plus </w:t>
      </w:r>
      <w:r w:rsidRPr="67B29EAD" w:rsidR="67B29EAD">
        <w:t>“volatile</w:t>
      </w:r>
      <w:r w:rsidRPr="155AFA77" w:rsidR="155AFA77">
        <w:t>”).</w:t>
      </w:r>
    </w:p>
    <w:p w:rsidR="00722C8F" w:rsidP="5DCE4D5C" w:rsidRDefault="00722C8F" w14:paraId="6C7538EC" w14:textId="2ED7EB82">
      <w:pPr>
        <w:pStyle w:val="MonParagraphe"/>
      </w:pPr>
      <w:r w:rsidRPr="00540DB4">
        <w:t>En thermodynamique, l'enthalpie de changement d'état d'un corps pur est par définition la variation</w:t>
      </w:r>
      <w:r>
        <w:rPr>
          <w:rFonts w:ascii="Arial" w:hAnsi="Arial" w:cs="Arial"/>
          <w:color w:val="4D5156"/>
          <w:sz w:val="21"/>
          <w:szCs w:val="21"/>
          <w:shd w:val="clear" w:color="auto" w:fill="FFFFFF"/>
        </w:rPr>
        <w:t xml:space="preserve"> </w:t>
      </w:r>
      <w:r w:rsidRPr="00540DB4">
        <w:t>d'enthalpie qui accompagne un changement d'état du corps rapportée à la quantité de matière mise en jeu lors de cette transformation</w:t>
      </w:r>
      <w:r w:rsidR="001920A2">
        <w:t xml:space="preserve">. C’est la quantité d’énergie que l’on doit apporter au </w:t>
      </w:r>
      <w:r w:rsidR="00D10312">
        <w:t>corps</w:t>
      </w:r>
      <w:r w:rsidR="001920A2">
        <w:t xml:space="preserve"> </w:t>
      </w:r>
      <w:r w:rsidR="00D10312">
        <w:t xml:space="preserve">pur </w:t>
      </w:r>
      <w:r w:rsidR="001920A2">
        <w:t xml:space="preserve">pour qu’il change d’état </w:t>
      </w:r>
      <w:r w:rsidR="00D10312">
        <w:t>rapporté aux nombres de moles présentes.</w:t>
      </w:r>
    </w:p>
    <w:p w:rsidR="00F16F28" w:rsidP="000F659B" w:rsidRDefault="00031117" w14:paraId="13B7EBAB" w14:textId="18067593">
      <w:pPr>
        <w:pStyle w:val="MonTitreSousSection"/>
        <w:rPr>
          <w:rFonts w:eastAsiaTheme="minorEastAsia"/>
          <w:lang w:eastAsia="zh-CN"/>
        </w:rPr>
      </w:pPr>
      <w:r>
        <w:rPr>
          <w:rFonts w:eastAsiaTheme="minorEastAsia"/>
          <w:lang w:eastAsia="zh-CN"/>
        </w:rPr>
        <w:t>Expérience</w:t>
      </w:r>
      <w:r w:rsidRPr="0034075C" w:rsidR="0034075C">
        <w:rPr>
          <w:rFonts w:eastAsiaTheme="minorEastAsia"/>
          <w:lang w:eastAsia="zh-CN"/>
        </w:rPr>
        <w:t xml:space="preserve"> utilisant un vacuomètre</w:t>
      </w:r>
    </w:p>
    <w:p w:rsidRPr="001A56F6" w:rsidR="001A56F6" w:rsidP="001A56F6" w:rsidRDefault="001A56F6" w14:paraId="4D30DD35" w14:textId="638C62C6">
      <w:pPr>
        <w:pStyle w:val="MonTitreSousSousSection"/>
        <w:rPr>
          <w:rFonts w:eastAsiaTheme="minorEastAsia"/>
          <w:lang w:eastAsia="zh-CN"/>
        </w:rPr>
      </w:pPr>
      <w:r>
        <w:rPr>
          <w:rFonts w:eastAsiaTheme="minorEastAsia"/>
          <w:lang w:eastAsia="zh-CN"/>
        </w:rPr>
        <w:t xml:space="preserve">Mode opératoire et </w:t>
      </w:r>
      <w:r w:rsidR="00C32514">
        <w:rPr>
          <w:rFonts w:eastAsiaTheme="minorEastAsia"/>
          <w:lang w:eastAsia="zh-CN"/>
        </w:rPr>
        <w:t>réponse</w:t>
      </w:r>
      <w:r w:rsidR="00195338">
        <w:rPr>
          <w:rFonts w:eastAsiaTheme="minorEastAsia"/>
          <w:lang w:eastAsia="zh-CN"/>
        </w:rPr>
        <w:t>s</w:t>
      </w:r>
      <w:r w:rsidR="00C32514">
        <w:rPr>
          <w:rFonts w:eastAsiaTheme="minorEastAsia"/>
          <w:lang w:eastAsia="zh-CN"/>
        </w:rPr>
        <w:t xml:space="preserve"> aux questions préalables</w:t>
      </w:r>
    </w:p>
    <w:p w:rsidR="001A56F6" w:rsidP="002541EC" w:rsidRDefault="001A56F6" w14:paraId="7A27CCB0" w14:textId="77777777">
      <w:pPr>
        <w:pStyle w:val="MonParagraphe"/>
        <w:rPr>
          <w:rFonts w:eastAsiaTheme="minorEastAsia"/>
          <w:lang w:eastAsia="zh-CN"/>
        </w:rPr>
      </w:pPr>
    </w:p>
    <w:p w:rsidRPr="002541EC" w:rsidR="002541EC" w:rsidP="002541EC" w:rsidRDefault="005E2EE8" w14:paraId="0D30BC5F" w14:textId="1267BC07">
      <w:pPr>
        <w:pStyle w:val="MonParagraphe"/>
        <w:rPr>
          <w:rFonts w:hint="eastAsia" w:eastAsiaTheme="minorEastAsia"/>
          <w:lang w:eastAsia="zh-CN"/>
        </w:rPr>
      </w:pPr>
      <w:r w:rsidRPr="005E2EE8">
        <w:rPr>
          <w:rFonts w:eastAsiaTheme="minorEastAsia"/>
          <w:noProof/>
          <w:lang w:eastAsia="zh-CN"/>
        </w:rPr>
        <w:lastRenderedPageBreak/>
        <w:drawing>
          <wp:anchor distT="0" distB="0" distL="114300" distR="114300" simplePos="0" relativeHeight="251658240" behindDoc="0" locked="0" layoutInCell="1" allowOverlap="1" wp14:anchorId="029745C6" wp14:editId="1B351D53">
            <wp:simplePos x="0" y="0"/>
            <wp:positionH relativeFrom="margin">
              <wp:align>center</wp:align>
            </wp:positionH>
            <wp:positionV relativeFrom="paragraph">
              <wp:posOffset>360045</wp:posOffset>
            </wp:positionV>
            <wp:extent cx="3346450" cy="2512060"/>
            <wp:effectExtent l="0" t="0" r="635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6450" cy="251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D90">
        <w:rPr>
          <w:rFonts w:hint="eastAsia" w:eastAsiaTheme="minorEastAsia"/>
          <w:lang w:eastAsia="zh-CN"/>
        </w:rPr>
        <w:t>O</w:t>
      </w:r>
      <w:r w:rsidR="00323D90">
        <w:rPr>
          <w:rFonts w:eastAsiaTheme="minorEastAsia"/>
          <w:lang w:eastAsia="zh-CN"/>
        </w:rPr>
        <w:t>n utilise un</w:t>
      </w:r>
      <w:r w:rsidR="009C30BD">
        <w:rPr>
          <w:rFonts w:eastAsiaTheme="minorEastAsia"/>
          <w:lang w:eastAsia="zh-CN"/>
        </w:rPr>
        <w:t xml:space="preserve"> ballon </w:t>
      </w:r>
      <w:r w:rsidR="00D4429D">
        <w:rPr>
          <w:rFonts w:eastAsiaTheme="minorEastAsia"/>
          <w:lang w:eastAsia="zh-CN"/>
        </w:rPr>
        <w:t>qu</w:t>
      </w:r>
      <w:r w:rsidR="00303200">
        <w:rPr>
          <w:rFonts w:eastAsiaTheme="minorEastAsia"/>
          <w:lang w:eastAsia="zh-CN"/>
        </w:rPr>
        <w:t>i</w:t>
      </w:r>
      <w:r w:rsidR="00D4429D">
        <w:rPr>
          <w:rFonts w:eastAsiaTheme="minorEastAsia"/>
          <w:lang w:eastAsia="zh-CN"/>
        </w:rPr>
        <w:t xml:space="preserve"> comporte </w:t>
      </w:r>
      <w:r w:rsidR="0001044B">
        <w:rPr>
          <w:rFonts w:eastAsiaTheme="minorEastAsia"/>
          <w:lang w:eastAsia="zh-CN"/>
        </w:rPr>
        <w:t>3 ouvertures</w:t>
      </w:r>
      <w:r w:rsidR="00E67BA3">
        <w:rPr>
          <w:rFonts w:eastAsiaTheme="minorEastAsia"/>
          <w:lang w:eastAsia="zh-CN"/>
        </w:rPr>
        <w:t>, comme indiqu</w:t>
      </w:r>
      <w:r w:rsidR="004C265A">
        <w:rPr>
          <w:rFonts w:eastAsiaTheme="minorEastAsia"/>
          <w:lang w:eastAsia="zh-CN"/>
        </w:rPr>
        <w:t xml:space="preserve">é sur le </w:t>
      </w:r>
      <w:r w:rsidR="00935D2A">
        <w:rPr>
          <w:rFonts w:eastAsiaTheme="minorEastAsia"/>
          <w:lang w:eastAsia="zh-CN"/>
        </w:rPr>
        <w:t xml:space="preserve">schéma </w:t>
      </w:r>
      <w:r w:rsidR="00E86C98">
        <w:rPr>
          <w:rFonts w:eastAsiaTheme="minorEastAsia"/>
          <w:lang w:eastAsia="zh-CN"/>
        </w:rPr>
        <w:t>ci</w:t>
      </w:r>
      <w:r w:rsidR="00EF1CD1">
        <w:rPr>
          <w:rFonts w:eastAsiaTheme="minorEastAsia"/>
          <w:lang w:eastAsia="zh-CN"/>
        </w:rPr>
        <w:t>-</w:t>
      </w:r>
      <w:r w:rsidR="00E86C98">
        <w:rPr>
          <w:rFonts w:eastAsiaTheme="minorEastAsia"/>
          <w:lang w:eastAsia="zh-CN"/>
        </w:rPr>
        <w:t>de</w:t>
      </w:r>
      <w:r w:rsidR="003366D4">
        <w:rPr>
          <w:rFonts w:eastAsiaTheme="minorEastAsia"/>
          <w:lang w:eastAsia="zh-CN"/>
        </w:rPr>
        <w:t>s</w:t>
      </w:r>
      <w:r w:rsidR="00E86C98">
        <w:rPr>
          <w:rFonts w:eastAsiaTheme="minorEastAsia"/>
          <w:lang w:eastAsia="zh-CN"/>
        </w:rPr>
        <w:t>s</w:t>
      </w:r>
      <w:r w:rsidR="004C202E">
        <w:rPr>
          <w:rFonts w:eastAsiaTheme="minorEastAsia"/>
          <w:lang w:eastAsia="zh-CN"/>
        </w:rPr>
        <w:t>ous</w:t>
      </w:r>
      <w:r w:rsidR="00230D08">
        <w:rPr>
          <w:rFonts w:eastAsiaTheme="minorEastAsia"/>
          <w:lang w:eastAsia="zh-CN"/>
        </w:rPr>
        <w:t> :</w:t>
      </w:r>
    </w:p>
    <w:p w:rsidR="00347E3D" w:rsidP="002541EC" w:rsidRDefault="00990C54" w14:paraId="4EC3209F" w14:textId="20FF64CE">
      <w:pPr>
        <w:pStyle w:val="MonParagraphe"/>
        <w:rPr>
          <w:rFonts w:hint="eastAsia" w:eastAsia="CalibriLight"/>
          <w:lang w:eastAsia="zh-CN"/>
        </w:rPr>
      </w:pPr>
      <w:r w:rsidRPr="00990C54">
        <w:rPr>
          <w:rFonts w:hint="eastAsia" w:eastAsia="CalibriLight"/>
          <w:lang w:eastAsia="zh-CN"/>
        </w:rPr>
        <w:t xml:space="preserve">Le </w:t>
      </w:r>
      <w:r w:rsidRPr="00990C54">
        <w:rPr>
          <w:rFonts w:eastAsia="CalibriLight"/>
          <w:lang w:eastAsia="zh-CN"/>
        </w:rPr>
        <w:t>vacuom</w:t>
      </w:r>
      <w:r>
        <w:rPr>
          <w:rFonts w:eastAsia="CalibriLight"/>
          <w:lang w:eastAsia="zh-CN"/>
        </w:rPr>
        <w:t>è</w:t>
      </w:r>
      <w:r w:rsidRPr="00990C54">
        <w:rPr>
          <w:rFonts w:eastAsia="CalibriLight"/>
          <w:lang w:eastAsia="zh-CN"/>
        </w:rPr>
        <w:t>tre</w:t>
      </w:r>
      <w:r w:rsidRPr="00990C54">
        <w:rPr>
          <w:rFonts w:hint="eastAsia" w:eastAsia="CalibriLight"/>
          <w:lang w:eastAsia="zh-CN"/>
        </w:rPr>
        <w:t xml:space="preserve"> mesure la d</w:t>
      </w:r>
      <w:r w:rsidRPr="00990C54">
        <w:rPr>
          <w:rFonts w:hint="eastAsia" w:eastAsia="CalibriLight"/>
          <w:lang w:eastAsia="zh-CN"/>
        </w:rPr>
        <w:t>é</w:t>
      </w:r>
      <w:r w:rsidRPr="00990C54">
        <w:rPr>
          <w:rFonts w:hint="eastAsia" w:eastAsia="CalibriLight"/>
          <w:lang w:eastAsia="zh-CN"/>
        </w:rPr>
        <w:t xml:space="preserve">pression </w:t>
      </w:r>
      <w:r w:rsidRPr="00ED7FCF" w:rsidR="00001D88">
        <w:rPr>
          <w:rFonts w:hint="eastAsia" w:eastAsia="CalibriLight"/>
          <w:lang w:eastAsia="zh-CN"/>
        </w:rPr>
        <w:t>Δ</w:t>
      </w:r>
      <w:r w:rsidRPr="00ED7FCF" w:rsidR="00972D5C">
        <w:rPr>
          <w:rFonts w:hint="eastAsia" w:eastAsia="CalibriLight"/>
          <w:lang w:eastAsia="zh-CN"/>
        </w:rPr>
        <w:t>P</w:t>
      </w:r>
      <w:r w:rsidRPr="00990C54">
        <w:rPr>
          <w:rFonts w:hint="eastAsia" w:eastAsia="CalibriLight"/>
          <w:lang w:eastAsia="zh-CN"/>
        </w:rPr>
        <w:t xml:space="preserve"> du ballon par rapport </w:t>
      </w:r>
      <w:r w:rsidRPr="00990C54">
        <w:rPr>
          <w:rFonts w:hint="eastAsia" w:eastAsia="CalibriLight"/>
          <w:lang w:eastAsia="zh-CN"/>
        </w:rPr>
        <w:t>à</w:t>
      </w:r>
      <w:r w:rsidRPr="00990C54">
        <w:rPr>
          <w:rFonts w:hint="eastAsia" w:eastAsia="CalibriLight"/>
          <w:lang w:eastAsia="zh-CN"/>
        </w:rPr>
        <w:t xml:space="preserve"> la pression </w:t>
      </w:r>
      <w:r w:rsidRPr="00990C54" w:rsidR="00103F8C">
        <w:rPr>
          <w:rFonts w:eastAsia="CalibriLight"/>
          <w:lang w:eastAsia="zh-CN"/>
        </w:rPr>
        <w:t>atmosph</w:t>
      </w:r>
      <w:r w:rsidR="00103F8C">
        <w:rPr>
          <w:rFonts w:eastAsia="CalibriLight"/>
          <w:lang w:eastAsia="zh-CN"/>
        </w:rPr>
        <w:t>é</w:t>
      </w:r>
      <w:r w:rsidRPr="00990C54" w:rsidR="00103F8C">
        <w:rPr>
          <w:rFonts w:eastAsia="CalibriLight"/>
          <w:lang w:eastAsia="zh-CN"/>
        </w:rPr>
        <w:t>rique</w:t>
      </w:r>
      <w:r w:rsidR="00103F8C">
        <w:rPr>
          <w:rFonts w:hint="eastAsia" w:eastAsia="CalibriLight"/>
          <w:lang w:eastAsia="zh-CN"/>
        </w:rPr>
        <w:t xml:space="preserve"> </w:t>
      </w:r>
      <w:r w:rsidRPr="00990C54" w:rsidR="00103F8C">
        <w:rPr>
          <w:rFonts w:eastAsiaTheme="minorEastAsia"/>
          <w:lang w:eastAsia="zh-CN"/>
        </w:rPr>
        <w:t>exté</w:t>
      </w:r>
      <w:r w:rsidR="00103F8C">
        <w:rPr>
          <w:rFonts w:eastAsia="CalibriLight"/>
          <w:lang w:eastAsia="zh-CN"/>
        </w:rPr>
        <w:t>rieur</w:t>
      </w:r>
      <w:r w:rsidR="0008437C">
        <w:rPr>
          <w:rFonts w:eastAsia="CalibriLight"/>
          <w:lang w:eastAsia="zh-CN"/>
        </w:rPr>
        <w:t xml:space="preserve"> </w:t>
      </w:r>
      <w:proofErr w:type="spellStart"/>
      <w:r w:rsidR="0008437C">
        <w:rPr>
          <w:rFonts w:eastAsia="CalibriLight"/>
          <w:lang w:eastAsia="zh-CN"/>
        </w:rPr>
        <w:t>P</w:t>
      </w:r>
      <w:r w:rsidR="0008437C">
        <w:rPr>
          <w:rFonts w:eastAsia="CalibriLight"/>
          <w:vertAlign w:val="subscript"/>
          <w:lang w:eastAsia="zh-CN"/>
        </w:rPr>
        <w:t>atm</w:t>
      </w:r>
      <w:proofErr w:type="spellEnd"/>
      <w:r w:rsidR="005E2EF8">
        <w:rPr>
          <w:rFonts w:eastAsia="CalibriLight"/>
          <w:lang w:eastAsia="zh-CN"/>
        </w:rPr>
        <w:t>.</w:t>
      </w:r>
    </w:p>
    <w:p w:rsidRPr="009C052E" w:rsidR="00612C90" w:rsidP="00103F8C" w:rsidRDefault="007446AE" w14:paraId="53A6AA01" w14:textId="3AE2BA5A">
      <w:pPr>
        <w:pStyle w:val="MonParagraphe"/>
        <w:rPr>
          <w:rFonts w:eastAsiaTheme="minorEastAsia"/>
          <w:i/>
          <w:lang w:eastAsia="zh-CN"/>
        </w:rPr>
      </w:pPr>
      <m:oMathPara>
        <m:oMath>
          <m:sSub>
            <m:sSubPr>
              <m:ctrlPr>
                <w:rPr>
                  <w:rFonts w:ascii="Cambria Math" w:hAnsi="Cambria Math" w:eastAsiaTheme="minorEastAsia"/>
                  <w:i/>
                  <w:lang w:eastAsia="zh-CN"/>
                </w:rPr>
              </m:ctrlPr>
            </m:sSubPr>
            <m:e>
              <m:r>
                <w:rPr>
                  <w:rFonts w:ascii="Cambria Math" w:hAnsi="Cambria Math" w:eastAsiaTheme="minorEastAsia"/>
                  <w:lang w:eastAsia="zh-CN"/>
                </w:rPr>
                <m:t>P</m:t>
              </m:r>
            </m:e>
            <m:sub>
              <m:r>
                <w:rPr>
                  <w:rFonts w:ascii="Cambria Math" w:hAnsi="Cambria Math" w:eastAsiaTheme="minorEastAsia"/>
                  <w:lang w:eastAsia="zh-CN"/>
                </w:rPr>
                <m:t>ballon</m:t>
              </m:r>
            </m:sub>
          </m:sSub>
          <m:r>
            <w:rPr>
              <w:rFonts w:ascii="Cambria Math" w:hAnsi="Cambria Math" w:eastAsiaTheme="minorEastAsia"/>
              <w:lang w:eastAsia="zh-CN"/>
            </w:rPr>
            <m:t>=</m:t>
          </m:r>
          <m:sSub>
            <m:sSubPr>
              <m:ctrlPr>
                <w:rPr>
                  <w:rFonts w:ascii="Cambria Math" w:hAnsi="Cambria Math" w:eastAsiaTheme="minorEastAsia"/>
                  <w:i/>
                  <w:lang w:eastAsia="zh-CN"/>
                </w:rPr>
              </m:ctrlPr>
            </m:sSubPr>
            <m:e>
              <m:r>
                <w:rPr>
                  <w:rFonts w:ascii="Cambria Math" w:hAnsi="Cambria Math" w:eastAsiaTheme="minorEastAsia"/>
                  <w:lang w:eastAsia="zh-CN"/>
                </w:rPr>
                <m:t>P</m:t>
              </m:r>
            </m:e>
            <m:sub>
              <m:r>
                <w:rPr>
                  <w:rFonts w:ascii="Cambria Math" w:hAnsi="Cambria Math" w:eastAsiaTheme="minorEastAsia"/>
                  <w:lang w:eastAsia="zh-CN"/>
                </w:rPr>
                <m:t>atm</m:t>
              </m:r>
            </m:sub>
          </m:sSub>
          <m:r>
            <w:rPr>
              <w:rFonts w:ascii="Cambria Math" w:hAnsi="Cambria Math" w:eastAsiaTheme="minorEastAsia"/>
              <w:lang w:eastAsia="zh-CN"/>
            </w:rPr>
            <m:t>-</m:t>
          </m:r>
          <m:r>
            <m:rPr>
              <m:sty m:val="p"/>
            </m:rPr>
            <w:rPr>
              <w:rFonts w:ascii="Cambria Math" w:hAnsi="Cambria Math" w:eastAsiaTheme="minorEastAsia"/>
              <w:lang w:eastAsia="zh-CN"/>
            </w:rPr>
            <m:t>Δ</m:t>
          </m:r>
          <m:r>
            <w:rPr>
              <w:rFonts w:ascii="Cambria Math" w:hAnsi="Cambria Math" w:eastAsiaTheme="minorEastAsia"/>
              <w:lang w:eastAsia="zh-CN"/>
            </w:rPr>
            <m:t>P</m:t>
          </m:r>
        </m:oMath>
      </m:oMathPara>
    </w:p>
    <w:p w:rsidRPr="00426708" w:rsidR="006474C5" w:rsidP="00CE6BB0" w:rsidRDefault="00005684" w14:paraId="72F9915D" w14:textId="32A60154">
      <w:pPr>
        <w:pStyle w:val="MonParagraphe"/>
        <w:rPr>
          <w:rFonts w:hint="eastAsia" w:eastAsiaTheme="minorEastAsia"/>
          <w:lang w:eastAsia="zh-CN"/>
        </w:rPr>
      </w:pPr>
      <w:r>
        <w:rPr>
          <w:rFonts w:eastAsiaTheme="minorEastAsia"/>
          <w:iCs/>
          <w:lang w:eastAsia="zh-CN"/>
        </w:rPr>
        <w:t>L</w:t>
      </w:r>
      <w:r w:rsidRPr="00990C54" w:rsidR="00942598">
        <w:rPr>
          <w:rFonts w:hint="eastAsia" w:eastAsiaTheme="minorEastAsia"/>
          <w:iCs/>
          <w:lang w:eastAsia="zh-CN"/>
        </w:rPr>
        <w:t>a</w:t>
      </w:r>
      <w:r w:rsidR="00017702">
        <w:rPr>
          <w:rFonts w:eastAsiaTheme="minorEastAsia"/>
          <w:iCs/>
          <w:lang w:eastAsia="zh-CN"/>
        </w:rPr>
        <w:t xml:space="preserve"> </w:t>
      </w:r>
      <w:r w:rsidRPr="00990C54" w:rsidR="00942598">
        <w:rPr>
          <w:rFonts w:hint="eastAsia" w:eastAsiaTheme="minorEastAsia"/>
          <w:iCs/>
          <w:lang w:eastAsia="zh-CN"/>
        </w:rPr>
        <w:t xml:space="preserve">pression </w:t>
      </w:r>
      <w:r w:rsidRPr="00942598" w:rsidR="00942598">
        <w:rPr>
          <w:rFonts w:eastAsiaTheme="minorEastAsia"/>
          <w:iCs/>
          <w:lang w:eastAsia="zh-CN"/>
        </w:rPr>
        <w:t>atmosphérique</w:t>
      </w:r>
      <w:r w:rsidRPr="00942598" w:rsidR="00942598">
        <w:rPr>
          <w:rFonts w:hint="eastAsia" w:eastAsiaTheme="minorEastAsia"/>
          <w:iCs/>
          <w:lang w:eastAsia="zh-CN"/>
        </w:rPr>
        <w:t xml:space="preserve"> </w:t>
      </w:r>
      <w:r w:rsidRPr="00942598" w:rsidR="00942598">
        <w:rPr>
          <w:rFonts w:eastAsiaTheme="minorEastAsia"/>
          <w:iCs/>
          <w:lang w:eastAsia="zh-CN"/>
        </w:rPr>
        <w:t>extérieur</w:t>
      </w:r>
      <w:r w:rsidR="00942598">
        <w:rPr>
          <w:rFonts w:eastAsiaTheme="minorEastAsia"/>
          <w:iCs/>
          <w:lang w:eastAsia="zh-CN"/>
        </w:rPr>
        <w:t xml:space="preserve"> </w:t>
      </w:r>
      <w:r w:rsidR="00134C7D">
        <w:rPr>
          <w:rFonts w:eastAsiaTheme="minorEastAsia"/>
          <w:iCs/>
          <w:lang w:eastAsia="zh-CN"/>
        </w:rPr>
        <w:t>du jour est</w:t>
      </w:r>
      <w:r w:rsidR="00942598">
        <w:rPr>
          <w:rFonts w:eastAsiaTheme="minorEastAsia"/>
          <w:iCs/>
          <w:lang w:eastAsia="zh-CN"/>
        </w:rPr>
        <w:t xml:space="preserve"> </w:t>
      </w:r>
      <w:proofErr w:type="spellStart"/>
      <w:r w:rsidRPr="008E1334" w:rsidR="00942598">
        <w:rPr>
          <w:rFonts w:eastAsiaTheme="minorEastAsia"/>
          <w:b/>
          <w:lang w:eastAsia="zh-CN"/>
        </w:rPr>
        <w:t>P</w:t>
      </w:r>
      <w:r w:rsidRPr="008E1334" w:rsidR="006A2ED8">
        <w:rPr>
          <w:rFonts w:eastAsiaTheme="minorEastAsia"/>
          <w:b/>
          <w:vertAlign w:val="subscript"/>
          <w:lang w:eastAsia="zh-CN"/>
        </w:rPr>
        <w:t>atm</w:t>
      </w:r>
      <w:proofErr w:type="spellEnd"/>
      <w:r w:rsidRPr="008E1334" w:rsidR="006A2ED8">
        <w:rPr>
          <w:rFonts w:eastAsiaTheme="minorEastAsia"/>
          <w:b/>
          <w:lang w:eastAsia="zh-CN"/>
        </w:rPr>
        <w:t xml:space="preserve"> = </w:t>
      </w:r>
      <w:r w:rsidR="00134C7D">
        <w:rPr>
          <w:rFonts w:eastAsiaTheme="minorEastAsia"/>
          <w:b/>
          <w:bCs/>
          <w:iCs/>
          <w:lang w:eastAsia="zh-CN"/>
        </w:rPr>
        <w:t>1.</w:t>
      </w:r>
      <w:r w:rsidR="00615B25">
        <w:rPr>
          <w:rFonts w:eastAsiaTheme="minorEastAsia"/>
          <w:b/>
          <w:bCs/>
          <w:iCs/>
          <w:lang w:eastAsia="zh-CN"/>
        </w:rPr>
        <w:t>013</w:t>
      </w:r>
      <w:r w:rsidRPr="008E1334" w:rsidR="008E1334">
        <w:rPr>
          <w:rFonts w:eastAsiaTheme="minorEastAsia"/>
          <w:b/>
          <w:bCs/>
          <w:iCs/>
          <w:lang w:eastAsia="zh-CN"/>
        </w:rPr>
        <w:t xml:space="preserve"> bar</w:t>
      </w:r>
      <w:r w:rsidRPr="004D0332" w:rsidR="004D0332">
        <w:rPr>
          <w:rFonts w:eastAsiaTheme="minorEastAsia"/>
          <w:iCs/>
          <w:lang w:eastAsia="zh-CN"/>
        </w:rPr>
        <w:t>.</w:t>
      </w:r>
    </w:p>
    <w:p w:rsidR="00E2208D" w:rsidP="00113572" w:rsidRDefault="007F522B" w14:paraId="7E9BD20A" w14:textId="41F3EA9B">
      <w:pPr>
        <w:pStyle w:val="MonParagraphe"/>
        <w:rPr>
          <w:rFonts w:eastAsiaTheme="minorEastAsia"/>
          <w:lang w:eastAsia="zh-CN"/>
        </w:rPr>
      </w:pPr>
      <w:r>
        <w:rPr>
          <w:rFonts w:hint="eastAsia" w:eastAsiaTheme="minorEastAsia"/>
          <w:lang w:eastAsia="zh-CN"/>
        </w:rPr>
        <w:t>O</w:t>
      </w:r>
      <w:r>
        <w:rPr>
          <w:rFonts w:eastAsiaTheme="minorEastAsia"/>
          <w:lang w:eastAsia="zh-CN"/>
        </w:rPr>
        <w:t xml:space="preserve">n </w:t>
      </w:r>
      <w:r w:rsidR="002949E9">
        <w:rPr>
          <w:rFonts w:eastAsiaTheme="minorEastAsia"/>
          <w:lang w:eastAsia="zh-CN"/>
        </w:rPr>
        <w:t>faire bouillir</w:t>
      </w:r>
      <w:r w:rsidR="009F0FE0">
        <w:rPr>
          <w:rFonts w:eastAsiaTheme="minorEastAsia"/>
          <w:lang w:eastAsia="zh-CN"/>
        </w:rPr>
        <w:t xml:space="preserve"> l’eau </w:t>
      </w:r>
      <w:r w:rsidR="00C56C81">
        <w:rPr>
          <w:rFonts w:eastAsiaTheme="minorEastAsia"/>
          <w:lang w:eastAsia="zh-CN"/>
        </w:rPr>
        <w:t xml:space="preserve">et </w:t>
      </w:r>
      <w:r w:rsidR="00B149A4">
        <w:rPr>
          <w:rFonts w:eastAsiaTheme="minorEastAsia"/>
          <w:lang w:eastAsia="zh-CN"/>
        </w:rPr>
        <w:t xml:space="preserve">on </w:t>
      </w:r>
      <w:r w:rsidR="00B17BAC">
        <w:rPr>
          <w:rFonts w:eastAsiaTheme="minorEastAsia"/>
          <w:lang w:eastAsia="zh-CN"/>
        </w:rPr>
        <w:t>note la température</w:t>
      </w:r>
      <w:r w:rsidRPr="002F5600" w:rsidR="002D4143">
        <w:rPr>
          <w:rFonts w:eastAsiaTheme="minorEastAsia"/>
          <w:b/>
          <w:lang w:eastAsia="zh-CN"/>
        </w:rPr>
        <w:t xml:space="preserve"> </w:t>
      </w:r>
      <w:proofErr w:type="spellStart"/>
      <w:r w:rsidRPr="002F5600" w:rsidR="00947F04">
        <w:rPr>
          <w:rFonts w:eastAsiaTheme="minorEastAsia"/>
          <w:b/>
          <w:lang w:eastAsia="zh-CN"/>
        </w:rPr>
        <w:t>T</w:t>
      </w:r>
      <w:r w:rsidRPr="002F5600" w:rsidR="002B47AE">
        <w:rPr>
          <w:rFonts w:eastAsiaTheme="minorEastAsia"/>
          <w:b/>
          <w:vertAlign w:val="subscript"/>
          <w:lang w:eastAsia="zh-CN"/>
        </w:rPr>
        <w:t>atm</w:t>
      </w:r>
      <w:proofErr w:type="spellEnd"/>
      <w:r w:rsidRPr="002F5600" w:rsidR="006B022A">
        <w:rPr>
          <w:rFonts w:eastAsiaTheme="minorEastAsia"/>
          <w:b/>
          <w:vertAlign w:val="subscript"/>
          <w:lang w:eastAsia="zh-CN"/>
        </w:rPr>
        <w:t xml:space="preserve"> </w:t>
      </w:r>
      <w:r w:rsidRPr="002F5600" w:rsidR="006B022A">
        <w:rPr>
          <w:rFonts w:eastAsiaTheme="minorEastAsia"/>
          <w:b/>
          <w:lang w:eastAsia="zh-CN"/>
        </w:rPr>
        <w:t xml:space="preserve">= </w:t>
      </w:r>
      <w:r w:rsidR="00005684">
        <w:rPr>
          <w:rFonts w:eastAsiaTheme="minorEastAsia"/>
          <w:b/>
          <w:lang w:eastAsia="zh-CN"/>
        </w:rPr>
        <w:t>99</w:t>
      </w:r>
      <w:r w:rsidRPr="002F5600" w:rsidR="00886439">
        <w:rPr>
          <w:rFonts w:eastAsiaTheme="minorEastAsia"/>
          <w:b/>
          <w:lang w:eastAsia="zh-CN"/>
        </w:rPr>
        <w:t xml:space="preserve"> </w:t>
      </w:r>
      <w:r w:rsidRPr="002F5600" w:rsidR="00886439">
        <w:rPr>
          <w:rFonts w:hint="eastAsia" w:eastAsiaTheme="minorEastAsia"/>
          <w:b/>
          <w:lang w:eastAsia="zh-CN"/>
        </w:rPr>
        <w:t>°</w:t>
      </w:r>
      <w:r w:rsidRPr="002F5600" w:rsidR="00886439">
        <w:rPr>
          <w:rFonts w:hint="eastAsia" w:eastAsiaTheme="minorEastAsia"/>
          <w:b/>
          <w:lang w:eastAsia="zh-CN"/>
        </w:rPr>
        <w:t>C</w:t>
      </w:r>
      <w:r w:rsidR="00886439">
        <w:rPr>
          <w:rFonts w:hint="eastAsia" w:eastAsiaTheme="minorEastAsia"/>
          <w:lang w:eastAsia="zh-CN"/>
        </w:rPr>
        <w:t>,</w:t>
      </w:r>
      <w:r w:rsidR="00886439">
        <w:rPr>
          <w:rFonts w:eastAsiaTheme="minorEastAsia"/>
          <w:lang w:eastAsia="zh-CN"/>
        </w:rPr>
        <w:t xml:space="preserve"> cette tem</w:t>
      </w:r>
      <w:r w:rsidRPr="00DE012C" w:rsidR="00886439">
        <w:rPr>
          <w:rFonts w:eastAsiaTheme="minorEastAsia"/>
        </w:rPr>
        <w:t>pérature co</w:t>
      </w:r>
      <w:r w:rsidRPr="00DE012C" w:rsidR="00161AD6">
        <w:rPr>
          <w:rFonts w:eastAsiaTheme="minorEastAsia"/>
        </w:rPr>
        <w:t>rrespon</w:t>
      </w:r>
      <w:r w:rsidRPr="00DE012C" w:rsidR="00B41C96">
        <w:rPr>
          <w:rFonts w:eastAsiaTheme="minorEastAsia"/>
        </w:rPr>
        <w:t>d à</w:t>
      </w:r>
      <w:r w:rsidRPr="00DE012C" w:rsidR="006A71F9">
        <w:rPr>
          <w:rFonts w:eastAsiaTheme="minorEastAsia"/>
        </w:rPr>
        <w:t xml:space="preserve"> la </w:t>
      </w:r>
      <w:r w:rsidRPr="00DE012C" w:rsidR="00E2208D">
        <w:rPr>
          <w:rFonts w:eastAsiaTheme="minorEastAsia"/>
        </w:rPr>
        <w:t>tempéra</w:t>
      </w:r>
      <w:r w:rsidR="00E2208D">
        <w:rPr>
          <w:rFonts w:eastAsiaTheme="minorEastAsia"/>
          <w:lang w:eastAsia="zh-CN"/>
        </w:rPr>
        <w:t xml:space="preserve">ture </w:t>
      </w:r>
      <w:r w:rsidRPr="0011044C" w:rsidR="00E2208D">
        <w:rPr>
          <w:rFonts w:eastAsiaTheme="minorEastAsia"/>
          <w:lang w:eastAsia="zh-CN"/>
        </w:rPr>
        <w:t xml:space="preserve">d'ébullition </w:t>
      </w:r>
      <w:r w:rsidR="0011044C">
        <w:rPr>
          <w:rFonts w:eastAsiaTheme="minorEastAsia"/>
          <w:lang w:eastAsia="zh-CN"/>
        </w:rPr>
        <w:t>de l’eau sous la pression atmosph</w:t>
      </w:r>
      <w:r w:rsidR="001824EE">
        <w:rPr>
          <w:rFonts w:eastAsiaTheme="minorEastAsia"/>
          <w:lang w:eastAsia="zh-CN"/>
        </w:rPr>
        <w:t>é</w:t>
      </w:r>
      <w:r w:rsidR="0011044C">
        <w:rPr>
          <w:rFonts w:eastAsiaTheme="minorEastAsia"/>
          <w:lang w:eastAsia="zh-CN"/>
        </w:rPr>
        <w:t>r</w:t>
      </w:r>
      <w:r w:rsidR="001824EE">
        <w:rPr>
          <w:rFonts w:eastAsiaTheme="minorEastAsia"/>
          <w:lang w:eastAsia="zh-CN"/>
        </w:rPr>
        <w:t>ique</w:t>
      </w:r>
      <w:r w:rsidR="005F4082">
        <w:rPr>
          <w:rFonts w:eastAsiaTheme="minorEastAsia"/>
          <w:lang w:eastAsia="zh-CN"/>
        </w:rPr>
        <w:t xml:space="preserve">. </w:t>
      </w:r>
      <w:r w:rsidR="00452182">
        <w:rPr>
          <w:rFonts w:eastAsiaTheme="minorEastAsia"/>
          <w:lang w:eastAsia="zh-CN"/>
        </w:rPr>
        <w:t>A</w:t>
      </w:r>
      <w:r w:rsidR="005F4082">
        <w:rPr>
          <w:rFonts w:eastAsiaTheme="minorEastAsia"/>
          <w:lang w:eastAsia="zh-CN"/>
        </w:rPr>
        <w:t xml:space="preserve"> cette température, l</w:t>
      </w:r>
      <w:r w:rsidR="009A0F60">
        <w:rPr>
          <w:rFonts w:eastAsiaTheme="minorEastAsia"/>
          <w:lang w:eastAsia="zh-CN"/>
        </w:rPr>
        <w:t xml:space="preserve">a pression </w:t>
      </w:r>
      <w:r w:rsidR="00417BF1">
        <w:rPr>
          <w:rFonts w:eastAsiaTheme="minorEastAsia"/>
          <w:lang w:eastAsia="zh-CN"/>
        </w:rPr>
        <w:t xml:space="preserve">de vapeur saturante de l’eau </w:t>
      </w:r>
      <w:r w:rsidRPr="00B55EB6" w:rsidR="00417BF1">
        <w:rPr>
          <w:rFonts w:eastAsiaTheme="minorEastAsia"/>
          <w:b/>
          <w:lang w:eastAsia="zh-CN"/>
        </w:rPr>
        <w:t>P*</w:t>
      </w:r>
      <w:r w:rsidRPr="00B55EB6" w:rsidR="00113572">
        <w:rPr>
          <w:rFonts w:eastAsiaTheme="minorEastAsia"/>
          <w:b/>
          <w:lang w:eastAsia="zh-CN"/>
        </w:rPr>
        <w:t xml:space="preserve"> = </w:t>
      </w:r>
      <w:proofErr w:type="spellStart"/>
      <w:r w:rsidRPr="00B55EB6" w:rsidR="00113572">
        <w:rPr>
          <w:rFonts w:eastAsiaTheme="minorEastAsia"/>
          <w:b/>
          <w:lang w:eastAsia="zh-CN"/>
        </w:rPr>
        <w:t>P</w:t>
      </w:r>
      <w:r w:rsidRPr="00B55EB6" w:rsidR="00113572">
        <w:rPr>
          <w:rFonts w:eastAsiaTheme="minorEastAsia"/>
          <w:b/>
          <w:vertAlign w:val="subscript"/>
          <w:lang w:eastAsia="zh-CN"/>
        </w:rPr>
        <w:t>atm</w:t>
      </w:r>
      <w:proofErr w:type="spellEnd"/>
      <w:r w:rsidR="00685B97">
        <w:rPr>
          <w:rFonts w:eastAsiaTheme="minorEastAsia"/>
          <w:lang w:eastAsia="zh-CN"/>
        </w:rPr>
        <w:t>.</w:t>
      </w:r>
      <w:r w:rsidR="00844DE7">
        <w:rPr>
          <w:rFonts w:eastAsiaTheme="minorEastAsia"/>
          <w:lang w:eastAsia="zh-CN"/>
        </w:rPr>
        <w:t xml:space="preserve"> </w:t>
      </w:r>
    </w:p>
    <w:p w:rsidR="00984EEF" w:rsidP="00113572" w:rsidRDefault="00984EEF" w14:paraId="37ADC9F8" w14:textId="7AA95D86">
      <w:pPr>
        <w:pStyle w:val="MonParagraphe"/>
        <w:rPr>
          <w:rFonts w:eastAsiaTheme="minorEastAsia"/>
          <w:lang w:eastAsia="zh-CN"/>
        </w:rPr>
      </w:pPr>
      <w:r>
        <w:rPr>
          <w:rFonts w:eastAsiaTheme="minorEastAsia"/>
          <w:lang w:eastAsia="zh-CN"/>
        </w:rPr>
        <w:t>L</w:t>
      </w:r>
      <w:r w:rsidR="00E530E7">
        <w:rPr>
          <w:rFonts w:eastAsiaTheme="minorEastAsia"/>
          <w:lang w:eastAsia="zh-CN"/>
        </w:rPr>
        <w:t>a pression à l’intérieur du ballon est égale à la pression de vapeur saturante car la vapeur d</w:t>
      </w:r>
      <w:r w:rsidR="005E3DD2">
        <w:rPr>
          <w:rFonts w:eastAsiaTheme="minorEastAsia"/>
          <w:lang w:eastAsia="zh-CN"/>
        </w:rPr>
        <w:t xml:space="preserve">’eau </w:t>
      </w:r>
      <w:r w:rsidR="004C461F">
        <w:rPr>
          <w:rFonts w:eastAsiaTheme="minorEastAsia"/>
          <w:lang w:eastAsia="zh-CN"/>
        </w:rPr>
        <w:t xml:space="preserve">a fait échapper l’air </w:t>
      </w:r>
      <w:r w:rsidR="00E94B7B">
        <w:rPr>
          <w:rFonts w:eastAsiaTheme="minorEastAsia"/>
          <w:lang w:eastAsia="zh-CN"/>
        </w:rPr>
        <w:t xml:space="preserve">contenu </w:t>
      </w:r>
      <w:r w:rsidR="004C461F">
        <w:rPr>
          <w:rFonts w:eastAsiaTheme="minorEastAsia"/>
          <w:lang w:eastAsia="zh-CN"/>
        </w:rPr>
        <w:t xml:space="preserve">dans le ballon pendant 10 minutes remplissant la partie </w:t>
      </w:r>
      <w:r w:rsidR="00320B7E">
        <w:rPr>
          <w:rFonts w:eastAsiaTheme="minorEastAsia"/>
          <w:lang w:eastAsia="zh-CN"/>
        </w:rPr>
        <w:t>o</w:t>
      </w:r>
      <w:r w:rsidR="007442F4">
        <w:rPr>
          <w:rFonts w:eastAsiaTheme="minorEastAsia"/>
          <w:lang w:eastAsia="zh-CN"/>
        </w:rPr>
        <w:t xml:space="preserve">ù il </w:t>
      </w:r>
      <w:r w:rsidR="008906E7">
        <w:rPr>
          <w:rFonts w:eastAsiaTheme="minorEastAsia"/>
          <w:lang w:eastAsia="zh-CN"/>
        </w:rPr>
        <w:t>n</w:t>
      </w:r>
      <w:r w:rsidR="007442F4">
        <w:rPr>
          <w:rFonts w:eastAsiaTheme="minorEastAsia"/>
          <w:lang w:eastAsia="zh-CN"/>
        </w:rPr>
        <w:t xml:space="preserve">’y a pas </w:t>
      </w:r>
      <w:r w:rsidR="00773B1D">
        <w:rPr>
          <w:rFonts w:eastAsiaTheme="minorEastAsia"/>
          <w:lang w:eastAsia="zh-CN"/>
        </w:rPr>
        <w:t>d’eau liquide</w:t>
      </w:r>
      <w:r w:rsidR="00E62946">
        <w:rPr>
          <w:rFonts w:eastAsiaTheme="minorEastAsia"/>
          <w:lang w:eastAsia="zh-CN"/>
        </w:rPr>
        <w:t>.</w:t>
      </w:r>
      <w:r w:rsidR="009A0850">
        <w:rPr>
          <w:rFonts w:eastAsiaTheme="minorEastAsia"/>
          <w:lang w:eastAsia="zh-CN"/>
        </w:rPr>
        <w:t xml:space="preserve"> Ainsi, lorsque l’on bouche le ballon, le seul gaz présent dans </w:t>
      </w:r>
      <w:r w:rsidR="00C15F76">
        <w:rPr>
          <w:rFonts w:eastAsiaTheme="minorEastAsia"/>
          <w:lang w:eastAsia="zh-CN"/>
        </w:rPr>
        <w:t>l</w:t>
      </w:r>
      <w:r w:rsidR="009A0850">
        <w:rPr>
          <w:rFonts w:eastAsiaTheme="minorEastAsia"/>
          <w:lang w:eastAsia="zh-CN"/>
        </w:rPr>
        <w:t>e ballon qui e</w:t>
      </w:r>
      <w:r w:rsidR="00694DEE">
        <w:rPr>
          <w:rFonts w:eastAsiaTheme="minorEastAsia"/>
          <w:lang w:eastAsia="zh-CN"/>
        </w:rPr>
        <w:t>xerce une press</w:t>
      </w:r>
      <w:r w:rsidR="00792EED">
        <w:rPr>
          <w:rFonts w:eastAsiaTheme="minorEastAsia"/>
          <w:lang w:eastAsia="zh-CN"/>
        </w:rPr>
        <w:t>i</w:t>
      </w:r>
      <w:r w:rsidR="00694DEE">
        <w:rPr>
          <w:rFonts w:eastAsiaTheme="minorEastAsia"/>
          <w:lang w:eastAsia="zh-CN"/>
        </w:rPr>
        <w:t>on</w:t>
      </w:r>
      <w:r w:rsidR="00792EED">
        <w:rPr>
          <w:rFonts w:eastAsiaTheme="minorEastAsia"/>
          <w:lang w:eastAsia="zh-CN"/>
        </w:rPr>
        <w:t xml:space="preserve"> est la vapeur d’eau : donc</w:t>
      </w:r>
      <w:r w:rsidR="0087578E">
        <w:rPr>
          <w:rFonts w:eastAsiaTheme="minorEastAsia"/>
          <w:lang w:eastAsia="zh-CN"/>
        </w:rPr>
        <w:t>,</w:t>
      </w:r>
      <w:r w:rsidR="00E33FAC">
        <w:rPr>
          <w:rFonts w:eastAsiaTheme="minorEastAsia"/>
          <w:lang w:eastAsia="zh-CN"/>
        </w:rPr>
        <w:t xml:space="preserve"> </w:t>
      </w:r>
      <w:r w:rsidR="000237CE">
        <w:rPr>
          <w:rFonts w:eastAsiaTheme="minorEastAsia"/>
          <w:lang w:eastAsia="zh-CN"/>
        </w:rPr>
        <w:t>pendant l</w:t>
      </w:r>
      <w:r w:rsidR="00445B90">
        <w:rPr>
          <w:rFonts w:eastAsiaTheme="minorEastAsia"/>
          <w:lang w:eastAsia="zh-CN"/>
        </w:rPr>
        <w:t>e refroidiss</w:t>
      </w:r>
      <w:r w:rsidR="00306A59">
        <w:rPr>
          <w:rFonts w:eastAsiaTheme="minorEastAsia"/>
          <w:lang w:eastAsia="zh-CN"/>
        </w:rPr>
        <w:t>ement</w:t>
      </w:r>
      <w:r w:rsidR="004F2463">
        <w:rPr>
          <w:rFonts w:eastAsiaTheme="minorEastAsia"/>
          <w:lang w:eastAsia="zh-CN"/>
        </w:rPr>
        <w:t>,</w:t>
      </w:r>
      <w:r w:rsidR="00D41D41">
        <w:rPr>
          <w:rFonts w:eastAsiaTheme="minorEastAsia"/>
          <w:lang w:eastAsia="zh-CN"/>
        </w:rPr>
        <w:t xml:space="preserve"> </w:t>
      </w:r>
      <w:r w:rsidR="00F9769A">
        <w:rPr>
          <w:rFonts w:eastAsiaTheme="minorEastAsia"/>
          <w:lang w:eastAsia="zh-CN"/>
        </w:rPr>
        <w:t>que l’on considère comme lent</w:t>
      </w:r>
      <w:r w:rsidR="004F2463">
        <w:rPr>
          <w:rFonts w:eastAsiaTheme="minorEastAsia"/>
          <w:lang w:eastAsia="zh-CN"/>
        </w:rPr>
        <w:t>,</w:t>
      </w:r>
      <w:r w:rsidR="00D41D41">
        <w:rPr>
          <w:rFonts w:eastAsiaTheme="minorEastAsia"/>
          <w:lang w:eastAsia="zh-CN"/>
        </w:rPr>
        <w:t xml:space="preserve"> </w:t>
      </w:r>
      <w:r w:rsidR="00792EED">
        <w:rPr>
          <w:rFonts w:eastAsiaTheme="minorEastAsia"/>
          <w:lang w:eastAsia="zh-CN"/>
        </w:rPr>
        <w:t xml:space="preserve">la pression dans le ballon est forcément égale à la pression maximale </w:t>
      </w:r>
      <w:r w:rsidR="00C27387">
        <w:rPr>
          <w:rFonts w:eastAsiaTheme="minorEastAsia"/>
          <w:lang w:eastAsia="zh-CN"/>
        </w:rPr>
        <w:t>que l</w:t>
      </w:r>
      <w:r w:rsidR="00A0784E">
        <w:rPr>
          <w:rFonts w:eastAsiaTheme="minorEastAsia"/>
          <w:lang w:eastAsia="zh-CN"/>
        </w:rPr>
        <w:t>a vapeur d’eau</w:t>
      </w:r>
      <w:r w:rsidR="00C27387">
        <w:rPr>
          <w:rFonts w:eastAsiaTheme="minorEastAsia"/>
          <w:lang w:eastAsia="zh-CN"/>
        </w:rPr>
        <w:t xml:space="preserve"> peut </w:t>
      </w:r>
      <w:r w:rsidR="001E65F9">
        <w:rPr>
          <w:rFonts w:eastAsiaTheme="minorEastAsia"/>
          <w:lang w:eastAsia="zh-CN"/>
        </w:rPr>
        <w:t>exercer</w:t>
      </w:r>
      <w:r w:rsidR="00C27387">
        <w:rPr>
          <w:rFonts w:eastAsiaTheme="minorEastAsia"/>
          <w:lang w:eastAsia="zh-CN"/>
        </w:rPr>
        <w:t xml:space="preserve"> </w:t>
      </w:r>
      <w:r w:rsidR="002F3E28">
        <w:rPr>
          <w:rFonts w:eastAsiaTheme="minorEastAsia"/>
          <w:lang w:eastAsia="zh-CN"/>
        </w:rPr>
        <w:t xml:space="preserve">à </w:t>
      </w:r>
      <w:r w:rsidR="00B6739B">
        <w:rPr>
          <w:rFonts w:eastAsiaTheme="minorEastAsia"/>
          <w:lang w:eastAsia="zh-CN"/>
        </w:rPr>
        <w:t>la</w:t>
      </w:r>
      <w:r w:rsidR="00010A4F">
        <w:rPr>
          <w:rFonts w:eastAsiaTheme="minorEastAsia"/>
          <w:lang w:eastAsia="zh-CN"/>
        </w:rPr>
        <w:t xml:space="preserve"> temp</w:t>
      </w:r>
      <w:r w:rsidR="00D957FC">
        <w:rPr>
          <w:rFonts w:eastAsiaTheme="minorEastAsia"/>
          <w:lang w:eastAsia="zh-CN"/>
        </w:rPr>
        <w:t>é</w:t>
      </w:r>
      <w:r w:rsidR="00010A4F">
        <w:rPr>
          <w:rFonts w:eastAsiaTheme="minorEastAsia"/>
          <w:lang w:eastAsia="zh-CN"/>
        </w:rPr>
        <w:t>rature</w:t>
      </w:r>
      <w:r w:rsidR="00B6739B">
        <w:rPr>
          <w:rFonts w:eastAsiaTheme="minorEastAsia"/>
          <w:lang w:eastAsia="zh-CN"/>
        </w:rPr>
        <w:t xml:space="preserve"> considérée</w:t>
      </w:r>
      <w:r w:rsidR="00CF044D">
        <w:rPr>
          <w:rFonts w:eastAsiaTheme="minorEastAsia"/>
          <w:lang w:eastAsia="zh-CN"/>
        </w:rPr>
        <w:t xml:space="preserve">. </w:t>
      </w:r>
    </w:p>
    <w:p w:rsidR="00C15C24" w:rsidP="00113572" w:rsidRDefault="00C15C24" w14:paraId="615B2B5B" w14:textId="77777777">
      <w:pPr>
        <w:pStyle w:val="MonParagraphe"/>
        <w:rPr>
          <w:rFonts w:eastAsiaTheme="minorEastAsia"/>
          <w:lang w:eastAsia="zh-CN"/>
        </w:rPr>
      </w:pPr>
    </w:p>
    <w:p w:rsidRPr="003D5B13" w:rsidR="00C15C24" w:rsidP="001A56F6" w:rsidRDefault="00144F97" w14:paraId="388CA114" w14:textId="37BEE3ED">
      <w:pPr>
        <w:pStyle w:val="MonTitreSousSousSection"/>
        <w:rPr>
          <w:rFonts w:eastAsiaTheme="minorEastAsia"/>
          <w:lang w:eastAsia="zh-CN"/>
        </w:rPr>
      </w:pPr>
      <w:r>
        <w:rPr>
          <w:rFonts w:eastAsiaTheme="minorEastAsia"/>
          <w:lang w:eastAsia="zh-CN"/>
        </w:rPr>
        <w:lastRenderedPageBreak/>
        <w:t>Détermination de la pression de vapeur saturante</w:t>
      </w:r>
      <w:r w:rsidR="00844DE7">
        <w:rPr>
          <w:rFonts w:eastAsiaTheme="minorEastAsia"/>
          <w:lang w:eastAsia="zh-CN"/>
        </w:rPr>
        <w:t xml:space="preserve"> : </w:t>
      </w:r>
    </w:p>
    <w:p w:rsidR="00C15C24" w:rsidP="00C15C24" w:rsidRDefault="002839BC" w14:paraId="3F96E791" w14:textId="1071A5B4">
      <w:pPr>
        <w:pStyle w:val="MonParagraphe"/>
        <w:rPr>
          <w:rFonts w:eastAsiaTheme="minorEastAsia"/>
          <w:lang w:eastAsia="zh-CN"/>
        </w:rPr>
      </w:pPr>
      <w:r>
        <w:rPr>
          <w:rFonts w:eastAsiaTheme="minorEastAsia"/>
          <w:noProof/>
        </w:rPr>
        <mc:AlternateContent>
          <mc:Choice Requires="wpg">
            <w:drawing>
              <wp:inline distT="0" distB="0" distL="0" distR="0" wp14:anchorId="6FAC784B" wp14:editId="32F79DE3">
                <wp:extent cx="6022340" cy="2296160"/>
                <wp:effectExtent l="0" t="0" r="0" b="8890"/>
                <wp:docPr id="4" name="组合 4"/>
                <wp:cNvGraphicFramePr/>
                <a:graphic xmlns:a="http://schemas.openxmlformats.org/drawingml/2006/main">
                  <a:graphicData uri="http://schemas.microsoft.com/office/word/2010/wordprocessingGroup">
                    <wpg:wgp>
                      <wpg:cNvGrpSpPr/>
                      <wpg:grpSpPr>
                        <a:xfrm>
                          <a:off x="0" y="0"/>
                          <a:ext cx="6022340" cy="2296160"/>
                          <a:chOff x="0" y="0"/>
                          <a:chExt cx="6022658" cy="2296160"/>
                        </a:xfrm>
                      </wpg:grpSpPr>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3738" y="0"/>
                            <a:ext cx="2788920" cy="2294890"/>
                          </a:xfrm>
                          <a:prstGeom prst="rect">
                            <a:avLst/>
                          </a:prstGeom>
                          <a:noFill/>
                          <a:ln>
                            <a:noFill/>
                          </a:ln>
                        </pic:spPr>
                      </pic:pic>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8920" cy="2296160"/>
                          </a:xfrm>
                          <a:prstGeom prst="rect">
                            <a:avLst/>
                          </a:prstGeom>
                          <a:noFill/>
                          <a:ln>
                            <a:noFill/>
                          </a:ln>
                        </pic:spPr>
                      </pic:pic>
                    </wpg:wgp>
                  </a:graphicData>
                </a:graphic>
              </wp:inline>
            </w:drawing>
          </mc:Choice>
          <mc:Fallback>
            <w:pict w14:anchorId="0CBB50A1">
              <v:group id="组合 4" style="width:474.2pt;height:180.8pt;mso-position-horizontal-relative:char;mso-position-vertical-relative:line" coordsize="60226,22961" o:spid="_x0000_s1026" w14:anchorId="1E507E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图片 3" style="position:absolute;left:32337;width:27889;height:229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">
                  <v:imagedata o:title="" r:id="rId11"/>
                </v:shape>
                <v:shape id="图片 2" style="position:absolute;width:27889;height:2296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">
                  <v:imagedata o:title="" r:id="rId12"/>
                </v:shape>
                <w10:anchorlock/>
              </v:group>
            </w:pict>
          </mc:Fallback>
        </mc:AlternateContent>
      </w:r>
      <w:r w:rsidR="000779BB">
        <w:rPr>
          <w:rFonts w:eastAsiaTheme="minorEastAsia"/>
          <w:lang w:eastAsia="zh-CN"/>
        </w:rPr>
        <w:t xml:space="preserve">Pendant le refroidissement on </w:t>
      </w:r>
      <w:r w:rsidR="00EC5523">
        <w:rPr>
          <w:rFonts w:eastAsiaTheme="minorEastAsia"/>
          <w:lang w:eastAsia="zh-CN"/>
        </w:rPr>
        <w:t>note la pression et la température,</w:t>
      </w:r>
      <w:r w:rsidR="009F2D9A">
        <w:rPr>
          <w:rFonts w:eastAsiaTheme="minorEastAsia"/>
          <w:lang w:eastAsia="zh-CN"/>
        </w:rPr>
        <w:t xml:space="preserve"> puis </w:t>
      </w:r>
      <w:r w:rsidR="00B6739B">
        <w:rPr>
          <w:rFonts w:eastAsiaTheme="minorEastAsia"/>
          <w:lang w:eastAsia="zh-CN"/>
        </w:rPr>
        <w:t xml:space="preserve">on </w:t>
      </w:r>
      <w:r w:rsidR="005162D3">
        <w:rPr>
          <w:rFonts w:eastAsiaTheme="minorEastAsia"/>
          <w:lang w:eastAsia="zh-CN"/>
        </w:rPr>
        <w:t>trace</w:t>
      </w:r>
      <w:r w:rsidR="009F2D9A">
        <w:rPr>
          <w:rFonts w:eastAsiaTheme="minorEastAsia"/>
          <w:lang w:eastAsia="zh-CN"/>
        </w:rPr>
        <w:t xml:space="preserve"> </w:t>
      </w:r>
      <w:r w:rsidR="00BE44AC">
        <w:rPr>
          <w:rFonts w:eastAsiaTheme="minorEastAsia"/>
          <w:lang w:eastAsia="zh-CN"/>
        </w:rPr>
        <w:t>la</w:t>
      </w:r>
      <w:r w:rsidR="00DC7647">
        <w:rPr>
          <w:rFonts w:eastAsiaTheme="minorEastAsia"/>
          <w:lang w:eastAsia="zh-CN"/>
        </w:rPr>
        <w:t xml:space="preserve"> courbe</w:t>
      </w:r>
      <w:r w:rsidR="00BE44AC">
        <w:rPr>
          <w:rFonts w:eastAsiaTheme="minorEastAsia"/>
          <w:lang w:eastAsia="zh-CN"/>
        </w:rPr>
        <w:t xml:space="preserve"> </w:t>
      </w:r>
      <w:r w:rsidR="00790DEB">
        <w:rPr>
          <w:rFonts w:eastAsiaTheme="minorEastAsia"/>
          <w:lang w:eastAsia="zh-CN"/>
        </w:rPr>
        <w:t>(</w:t>
      </w:r>
      <w:r w:rsidRPr="00B937A0" w:rsidR="00BE44AC">
        <w:rPr>
          <w:rFonts w:eastAsiaTheme="minorEastAsia"/>
          <w:lang w:eastAsia="zh-CN"/>
        </w:rPr>
        <w:t>T</w:t>
      </w:r>
      <w:r w:rsidRPr="00B937A0" w:rsidR="00790DEB">
        <w:rPr>
          <w:rFonts w:eastAsiaTheme="minorEastAsia"/>
          <w:lang w:eastAsia="zh-CN"/>
        </w:rPr>
        <w:t>,</w:t>
      </w:r>
      <w:r w:rsidRPr="00B937A0" w:rsidR="00BE44AC">
        <w:rPr>
          <w:rFonts w:eastAsiaTheme="minorEastAsia"/>
          <w:lang w:eastAsia="zh-CN"/>
        </w:rPr>
        <w:t>P*</w:t>
      </w:r>
      <w:r w:rsidRPr="00B937A0" w:rsidR="00790DEB">
        <w:rPr>
          <w:rFonts w:eastAsiaTheme="minorEastAsia"/>
          <w:lang w:eastAsia="zh-CN"/>
        </w:rPr>
        <w:t>)</w:t>
      </w:r>
      <w:r w:rsidR="00DC7647">
        <w:rPr>
          <w:rFonts w:eastAsiaTheme="minorEastAsia"/>
          <w:lang w:eastAsia="zh-CN"/>
        </w:rPr>
        <w:t xml:space="preserve"> à l’aide de Matlab</w:t>
      </w:r>
      <w:r w:rsidR="00812A67">
        <w:rPr>
          <w:rFonts w:eastAsiaTheme="minorEastAsia"/>
          <w:lang w:eastAsia="zh-CN"/>
        </w:rPr>
        <w:t xml:space="preserve"> (figure à gauche)</w:t>
      </w:r>
      <w:r>
        <w:rPr>
          <w:rFonts w:eastAsiaTheme="minorEastAsia"/>
          <w:lang w:eastAsia="zh-CN"/>
        </w:rPr>
        <w:t> :</w:t>
      </w:r>
    </w:p>
    <w:p w:rsidR="001D0234" w:rsidP="00113572" w:rsidRDefault="00A22AA7" w14:paraId="31E650D6" w14:textId="2D132412">
      <w:pPr>
        <w:pStyle w:val="MonParagraphe"/>
        <w:rPr>
          <w:rFonts w:eastAsiaTheme="minorEastAsia"/>
          <w:lang w:eastAsia="zh-CN"/>
        </w:rPr>
      </w:pPr>
      <w:r>
        <w:rPr>
          <w:rFonts w:eastAsiaTheme="minorEastAsia"/>
          <w:lang w:eastAsia="zh-CN"/>
        </w:rPr>
        <w:t xml:space="preserve">Les points bleus sont </w:t>
      </w:r>
      <w:r w:rsidR="00D236FA">
        <w:rPr>
          <w:rFonts w:eastAsiaTheme="minorEastAsia"/>
          <w:lang w:eastAsia="zh-CN"/>
        </w:rPr>
        <w:t>nos</w:t>
      </w:r>
      <w:r>
        <w:rPr>
          <w:rFonts w:eastAsiaTheme="minorEastAsia"/>
          <w:lang w:eastAsia="zh-CN"/>
        </w:rPr>
        <w:t xml:space="preserve"> mesure</w:t>
      </w:r>
      <w:r w:rsidR="00D236FA">
        <w:rPr>
          <w:rFonts w:eastAsiaTheme="minorEastAsia"/>
          <w:lang w:eastAsia="zh-CN"/>
        </w:rPr>
        <w:t>s</w:t>
      </w:r>
      <w:r w:rsidR="001D0234">
        <w:rPr>
          <w:rFonts w:eastAsiaTheme="minorEastAsia"/>
          <w:lang w:eastAsia="zh-CN"/>
        </w:rPr>
        <w:t xml:space="preserve">, </w:t>
      </w:r>
      <w:r w:rsidR="006D4FE9">
        <w:rPr>
          <w:rFonts w:eastAsiaTheme="minorEastAsia"/>
          <w:lang w:eastAsia="zh-CN"/>
        </w:rPr>
        <w:t xml:space="preserve">et la courbe rouge </w:t>
      </w:r>
      <w:r w:rsidR="00A22058">
        <w:rPr>
          <w:rFonts w:eastAsiaTheme="minorEastAsia"/>
          <w:lang w:eastAsia="zh-CN"/>
        </w:rPr>
        <w:t xml:space="preserve">représente </w:t>
      </w:r>
      <w:r w:rsidR="006D4FE9">
        <w:rPr>
          <w:rFonts w:eastAsiaTheme="minorEastAsia"/>
          <w:lang w:eastAsia="zh-CN"/>
        </w:rPr>
        <w:t xml:space="preserve">les </w:t>
      </w:r>
      <w:r w:rsidR="00980FEB">
        <w:rPr>
          <w:rFonts w:eastAsiaTheme="minorEastAsia"/>
          <w:lang w:eastAsia="zh-CN"/>
        </w:rPr>
        <w:t xml:space="preserve">valeurs théoriques </w:t>
      </w:r>
      <w:r w:rsidRPr="006D4FE9" w:rsidR="006D4FE9">
        <w:rPr>
          <w:rFonts w:eastAsiaTheme="minorEastAsia"/>
          <w:lang w:eastAsia="zh-CN"/>
        </w:rPr>
        <w:t>donnée dans le polycopié</w:t>
      </w:r>
      <w:r w:rsidR="006D4FE9">
        <w:rPr>
          <w:rFonts w:eastAsiaTheme="minorEastAsia"/>
          <w:lang w:eastAsia="zh-CN"/>
        </w:rPr>
        <w:t>.</w:t>
      </w:r>
    </w:p>
    <w:p w:rsidRPr="00C5338F" w:rsidR="00C5338F" w:rsidP="00C5338F" w:rsidRDefault="00596E2C" w14:paraId="6E1788A8" w14:textId="784CAE8C">
      <w:pPr>
        <w:pStyle w:val="MonParagraphe"/>
        <w:rPr>
          <w:rFonts w:eastAsiaTheme="minorEastAsia"/>
          <w:i/>
          <w:lang w:eastAsia="zh-CN"/>
        </w:rPr>
      </w:pPr>
      <w:r>
        <w:rPr>
          <w:rFonts w:hint="eastAsia" w:eastAsiaTheme="minorEastAsia"/>
          <w:lang w:eastAsia="zh-CN"/>
        </w:rPr>
        <w:t>A</w:t>
      </w:r>
      <w:r>
        <w:rPr>
          <w:rFonts w:eastAsiaTheme="minorEastAsia"/>
          <w:lang w:eastAsia="zh-CN"/>
        </w:rPr>
        <w:t xml:space="preserve">u fur </w:t>
      </w:r>
      <w:r w:rsidR="007B2862">
        <w:rPr>
          <w:rFonts w:eastAsiaTheme="minorEastAsia"/>
          <w:lang w:eastAsia="zh-CN"/>
        </w:rPr>
        <w:t xml:space="preserve">et </w:t>
      </w:r>
      <w:r w:rsidR="00B235E5">
        <w:rPr>
          <w:rFonts w:eastAsiaTheme="minorEastAsia"/>
          <w:lang w:eastAsia="zh-CN"/>
        </w:rPr>
        <w:t xml:space="preserve">à mesure </w:t>
      </w:r>
      <w:r w:rsidR="00AF613C">
        <w:rPr>
          <w:rFonts w:eastAsiaTheme="minorEastAsia"/>
          <w:lang w:eastAsia="zh-CN"/>
        </w:rPr>
        <w:t>de la diminution de la température</w:t>
      </w:r>
      <w:r w:rsidR="004C6C32">
        <w:rPr>
          <w:rFonts w:eastAsiaTheme="minorEastAsia"/>
          <w:lang w:eastAsia="zh-CN"/>
        </w:rPr>
        <w:t>,</w:t>
      </w:r>
      <w:r w:rsidR="009A6FCF">
        <w:rPr>
          <w:rFonts w:eastAsiaTheme="minorEastAsia"/>
          <w:lang w:eastAsia="zh-CN"/>
        </w:rPr>
        <w:t xml:space="preserve"> </w:t>
      </w:r>
      <w:r w:rsidR="009A6FCF">
        <w:rPr>
          <w:rFonts w:eastAsiaTheme="minorEastAsia"/>
          <w:lang w:eastAsia="zh-CN"/>
        </w:rPr>
        <w:t xml:space="preserve">la pression de vapeur saturante de l’eau doit </w:t>
      </w:r>
      <w:r w:rsidR="00DB2B7C">
        <w:rPr>
          <w:rFonts w:eastAsiaTheme="minorEastAsia"/>
          <w:lang w:eastAsia="zh-CN"/>
        </w:rPr>
        <w:t>dimin</w:t>
      </w:r>
      <w:r w:rsidR="004C6C32">
        <w:rPr>
          <w:rFonts w:eastAsiaTheme="minorEastAsia"/>
          <w:lang w:eastAsia="zh-CN"/>
        </w:rPr>
        <w:t>uer</w:t>
      </w:r>
      <w:r w:rsidR="002D7AA1">
        <w:rPr>
          <w:rFonts w:eastAsiaTheme="minorEastAsia"/>
          <w:lang w:eastAsia="zh-CN"/>
        </w:rPr>
        <w:t>.</w:t>
      </w:r>
      <w:r w:rsidR="004C6C32">
        <w:rPr>
          <w:rFonts w:eastAsiaTheme="minorEastAsia"/>
          <w:lang w:eastAsia="zh-CN"/>
        </w:rPr>
        <w:t xml:space="preserve"> </w:t>
      </w:r>
      <w:r w:rsidRPr="00C5338F" w:rsidR="00C5338F">
        <w:rPr>
          <w:rFonts w:ascii="Cambria Math" w:hAnsi="Cambria Math" w:eastAsiaTheme="minorEastAsia"/>
          <w:i/>
          <w:lang w:eastAsia="zh-CN"/>
        </w:rPr>
        <w:br/>
      </w:r>
      <m:oMathPara>
        <m:oMath>
          <m:sSub>
            <m:sSubPr>
              <m:ctrlPr>
                <w:rPr>
                  <w:rFonts w:ascii="Cambria Math" w:hAnsi="Cambria Math" w:eastAsiaTheme="minorEastAsia"/>
                  <w:i/>
                  <w:lang w:eastAsia="zh-CN"/>
                </w:rPr>
              </m:ctrlPr>
            </m:sSubPr>
            <m:e>
              <m:r>
                <w:rPr>
                  <w:rFonts w:ascii="Cambria Math" w:hAnsi="Cambria Math" w:eastAsiaTheme="minorEastAsia"/>
                  <w:lang w:eastAsia="zh-CN"/>
                </w:rPr>
                <m:t>P</m:t>
              </m:r>
            </m:e>
            <m:sub>
              <m:r>
                <w:rPr>
                  <w:rFonts w:ascii="Cambria Math" w:hAnsi="Cambria Math" w:eastAsiaTheme="minorEastAsia"/>
                  <w:lang w:eastAsia="zh-CN"/>
                </w:rPr>
                <m:t>ballon</m:t>
              </m:r>
            </m:sub>
          </m:sSub>
          <m:r>
            <w:rPr>
              <w:rFonts w:ascii="Cambria Math" w:hAnsi="Cambria Math" w:eastAsiaTheme="minorEastAsia"/>
              <w:lang w:eastAsia="zh-CN"/>
            </w:rPr>
            <m:t>=</m:t>
          </m:r>
          <m:sSub>
            <m:sSubPr>
              <m:ctrlPr>
                <w:rPr>
                  <w:rFonts w:ascii="Cambria Math" w:hAnsi="Cambria Math" w:eastAsiaTheme="minorEastAsia"/>
                  <w:i/>
                  <w:lang w:eastAsia="zh-CN"/>
                </w:rPr>
              </m:ctrlPr>
            </m:sSubPr>
            <m:e>
              <m:r>
                <w:rPr>
                  <w:rFonts w:ascii="Cambria Math" w:hAnsi="Cambria Math" w:eastAsiaTheme="minorEastAsia"/>
                  <w:lang w:eastAsia="zh-CN"/>
                </w:rPr>
                <m:t>P</m:t>
              </m:r>
            </m:e>
            <m:sub>
              <m:r>
                <w:rPr>
                  <w:rFonts w:ascii="Cambria Math" w:hAnsi="Cambria Math" w:eastAsiaTheme="minorEastAsia"/>
                  <w:lang w:eastAsia="zh-CN"/>
                </w:rPr>
                <m:t>atm</m:t>
              </m:r>
            </m:sub>
          </m:sSub>
          <m:r>
            <w:rPr>
              <w:rFonts w:ascii="Cambria Math" w:hAnsi="Cambria Math" w:eastAsiaTheme="minorEastAsia"/>
              <w:lang w:eastAsia="zh-CN"/>
            </w:rPr>
            <m:t>-</m:t>
          </m:r>
          <m:r>
            <m:rPr>
              <m:sty m:val="p"/>
            </m:rPr>
            <w:rPr>
              <w:rFonts w:ascii="Cambria Math" w:hAnsi="Cambria Math" w:eastAsiaTheme="minorEastAsia"/>
              <w:lang w:eastAsia="zh-CN"/>
            </w:rPr>
            <m:t>Δ</m:t>
          </m:r>
          <m:r>
            <w:rPr>
              <w:rFonts w:ascii="Cambria Math" w:hAnsi="Cambria Math" w:eastAsiaTheme="minorEastAsia"/>
              <w:lang w:eastAsia="zh-CN"/>
            </w:rPr>
            <m:t>P</m:t>
          </m:r>
        </m:oMath>
      </m:oMathPara>
    </w:p>
    <w:p w:rsidR="00030697" w:rsidP="00113572" w:rsidRDefault="00030697" w14:paraId="15769F4F" w14:textId="17E28175">
      <w:pPr>
        <w:pStyle w:val="MonParagraphe"/>
        <w:rPr>
          <w:rFonts w:eastAsiaTheme="minorEastAsia"/>
          <w:lang w:eastAsia="zh-CN"/>
        </w:rPr>
      </w:pPr>
    </w:p>
    <w:p w:rsidR="001D0234" w:rsidP="00113572" w:rsidRDefault="00980FEB" w14:paraId="0883DF9C" w14:textId="159C7925">
      <w:pPr>
        <w:pStyle w:val="MonParagraphe"/>
        <w:rPr>
          <w:rFonts w:eastAsiaTheme="minorEastAsia"/>
          <w:lang w:eastAsia="zh-CN"/>
        </w:rPr>
      </w:pPr>
      <w:r>
        <w:rPr>
          <w:rFonts w:hint="eastAsia" w:eastAsiaTheme="minorEastAsia"/>
          <w:lang w:eastAsia="zh-CN"/>
        </w:rPr>
        <w:t>L</w:t>
      </w:r>
      <w:r>
        <w:rPr>
          <w:rFonts w:eastAsiaTheme="minorEastAsia"/>
          <w:lang w:eastAsia="zh-CN"/>
        </w:rPr>
        <w:t xml:space="preserve">’incertitude </w:t>
      </w:r>
      <w:r w:rsidR="006E0F39">
        <w:rPr>
          <w:rFonts w:eastAsiaTheme="minorEastAsia"/>
          <w:lang w:eastAsia="zh-CN"/>
        </w:rPr>
        <w:t>sur</w:t>
      </w:r>
      <w:r>
        <w:rPr>
          <w:rFonts w:eastAsiaTheme="minorEastAsia"/>
          <w:lang w:eastAsia="zh-CN"/>
        </w:rPr>
        <w:t xml:space="preserve"> la pression </w:t>
      </w:r>
      <w:r w:rsidR="00DD3C03">
        <w:rPr>
          <w:rFonts w:eastAsiaTheme="minorEastAsia"/>
          <w:lang w:eastAsia="zh-CN"/>
        </w:rPr>
        <w:t xml:space="preserve">et la température </w:t>
      </w:r>
      <w:r w:rsidR="00C03469">
        <w:rPr>
          <w:rFonts w:eastAsiaTheme="minorEastAsia"/>
          <w:lang w:eastAsia="zh-CN"/>
        </w:rPr>
        <w:t>sont dues</w:t>
      </w:r>
      <w:r w:rsidR="00DD3C03">
        <w:rPr>
          <w:rFonts w:eastAsiaTheme="minorEastAsia"/>
          <w:lang w:eastAsia="zh-CN"/>
        </w:rPr>
        <w:t xml:space="preserve"> uniquement </w:t>
      </w:r>
      <w:r w:rsidR="00C03469">
        <w:rPr>
          <w:rFonts w:eastAsiaTheme="minorEastAsia"/>
          <w:lang w:eastAsia="zh-CN"/>
        </w:rPr>
        <w:t>à</w:t>
      </w:r>
      <w:r w:rsidR="00DD3C03">
        <w:rPr>
          <w:rFonts w:eastAsiaTheme="minorEastAsia"/>
          <w:lang w:eastAsia="zh-CN"/>
        </w:rPr>
        <w:t xml:space="preserve"> la lecture</w:t>
      </w:r>
      <w:r w:rsidR="006612CE">
        <w:rPr>
          <w:rFonts w:eastAsiaTheme="minorEastAsia"/>
          <w:lang w:eastAsia="zh-CN"/>
        </w:rPr>
        <w:t xml:space="preserve">, donc deux fois </w:t>
      </w:r>
      <w:r w:rsidR="00C03469">
        <w:rPr>
          <w:rFonts w:eastAsiaTheme="minorEastAsia"/>
          <w:lang w:eastAsia="zh-CN"/>
        </w:rPr>
        <w:t xml:space="preserve">une </w:t>
      </w:r>
      <w:r w:rsidR="006612CE">
        <w:rPr>
          <w:rFonts w:eastAsiaTheme="minorEastAsia"/>
          <w:lang w:eastAsia="zh-CN"/>
        </w:rPr>
        <w:t>de</w:t>
      </w:r>
      <w:r w:rsidR="001238F4">
        <w:rPr>
          <w:rFonts w:eastAsiaTheme="minorEastAsia"/>
          <w:lang w:eastAsia="zh-CN"/>
        </w:rPr>
        <w:t>mi-gradu</w:t>
      </w:r>
      <w:r w:rsidR="00C03469">
        <w:rPr>
          <w:rFonts w:eastAsiaTheme="minorEastAsia"/>
          <w:lang w:eastAsia="zh-CN"/>
        </w:rPr>
        <w:t>ation</w:t>
      </w:r>
      <w:r w:rsidR="001238F4">
        <w:rPr>
          <w:rFonts w:eastAsiaTheme="minorEastAsia"/>
          <w:lang w:eastAsia="zh-CN"/>
        </w:rPr>
        <w:t xml:space="preserve">, </w:t>
      </w:r>
      <w:r w:rsidR="006612CE">
        <w:rPr>
          <w:rFonts w:eastAsiaTheme="minorEastAsia"/>
          <w:lang w:eastAsia="zh-CN"/>
        </w:rPr>
        <w:t>respective</w:t>
      </w:r>
      <w:r w:rsidR="001238F4">
        <w:rPr>
          <w:rFonts w:eastAsiaTheme="minorEastAsia"/>
          <w:lang w:eastAsia="zh-CN"/>
        </w:rPr>
        <w:t xml:space="preserve">ment </w:t>
      </w:r>
      <w:r w:rsidR="00C742F0">
        <w:rPr>
          <w:rFonts w:eastAsiaTheme="minorEastAsia"/>
          <w:lang w:eastAsia="zh-CN"/>
        </w:rPr>
        <w:t xml:space="preserve">0.02 bar et </w:t>
      </w:r>
      <w:r w:rsidR="00A67DBF">
        <w:rPr>
          <w:rFonts w:eastAsiaTheme="minorEastAsia"/>
          <w:lang w:eastAsia="zh-CN"/>
        </w:rPr>
        <w:t xml:space="preserve">1 </w:t>
      </w:r>
      <w:r w:rsidR="00A67DBF">
        <w:rPr>
          <w:rFonts w:hint="eastAsia" w:eastAsiaTheme="minorEastAsia"/>
          <w:lang w:eastAsia="zh-CN"/>
        </w:rPr>
        <w:t>°</w:t>
      </w:r>
      <w:r w:rsidR="00A67DBF">
        <w:rPr>
          <w:rFonts w:hint="eastAsia" w:eastAsiaTheme="minorEastAsia"/>
          <w:lang w:eastAsia="zh-CN"/>
        </w:rPr>
        <w:t>C</w:t>
      </w:r>
      <w:r w:rsidR="00A67DBF">
        <w:rPr>
          <w:rFonts w:eastAsiaTheme="minorEastAsia"/>
          <w:lang w:eastAsia="zh-CN"/>
        </w:rPr>
        <w:t>.</w:t>
      </w:r>
    </w:p>
    <w:p w:rsidRPr="00685B97" w:rsidR="009A728D" w:rsidP="00113572" w:rsidRDefault="00757562" w14:paraId="443466BE" w14:textId="78A10111">
      <w:pPr>
        <w:pStyle w:val="MonParagraphe"/>
        <w:rPr>
          <w:rFonts w:hint="eastAsia" w:eastAsiaTheme="minorEastAsia"/>
          <w:lang w:eastAsia="zh-CN"/>
        </w:rPr>
      </w:pPr>
      <w:r>
        <w:rPr>
          <w:rFonts w:eastAsiaTheme="minorEastAsia"/>
          <w:lang w:eastAsia="zh-CN"/>
        </w:rPr>
        <w:t xml:space="preserve">Nous pouvons voir que notre courbe </w:t>
      </w:r>
      <w:r w:rsidR="005162D3">
        <w:rPr>
          <w:rFonts w:eastAsiaTheme="minorEastAsia"/>
          <w:lang w:eastAsia="zh-CN"/>
        </w:rPr>
        <w:t>a</w:t>
      </w:r>
      <w:r>
        <w:rPr>
          <w:rFonts w:eastAsiaTheme="minorEastAsia"/>
          <w:lang w:eastAsia="zh-CN"/>
        </w:rPr>
        <w:t xml:space="preserve"> une allure </w:t>
      </w:r>
      <w:r w:rsidR="00980FEB">
        <w:rPr>
          <w:rFonts w:eastAsiaTheme="minorEastAsia"/>
          <w:lang w:eastAsia="zh-CN"/>
        </w:rPr>
        <w:t>plutôt cohérente</w:t>
      </w:r>
      <w:r>
        <w:rPr>
          <w:rFonts w:eastAsiaTheme="minorEastAsia"/>
          <w:lang w:eastAsia="zh-CN"/>
        </w:rPr>
        <w:t xml:space="preserve"> par rapport à celle </w:t>
      </w:r>
      <w:r w:rsidR="00980FEB">
        <w:rPr>
          <w:rFonts w:eastAsiaTheme="minorEastAsia"/>
          <w:lang w:eastAsia="zh-CN"/>
        </w:rPr>
        <w:t>théorique</w:t>
      </w:r>
      <w:r w:rsidR="009D5494">
        <w:rPr>
          <w:rFonts w:eastAsiaTheme="minorEastAsia"/>
          <w:lang w:eastAsia="zh-CN"/>
        </w:rPr>
        <w:t>. C</w:t>
      </w:r>
      <w:r>
        <w:rPr>
          <w:rFonts w:eastAsiaTheme="minorEastAsia"/>
          <w:lang w:eastAsia="zh-CN"/>
        </w:rPr>
        <w:t>ependant</w:t>
      </w:r>
      <w:r w:rsidR="00C16AAE">
        <w:rPr>
          <w:rFonts w:eastAsiaTheme="minorEastAsia"/>
          <w:lang w:eastAsia="zh-CN"/>
        </w:rPr>
        <w:t>,</w:t>
      </w:r>
      <w:r>
        <w:rPr>
          <w:rFonts w:eastAsiaTheme="minorEastAsia"/>
          <w:lang w:eastAsia="zh-CN"/>
        </w:rPr>
        <w:t xml:space="preserve"> </w:t>
      </w:r>
      <w:r w:rsidR="001B07A1">
        <w:rPr>
          <w:rFonts w:eastAsiaTheme="minorEastAsia"/>
          <w:lang w:eastAsia="zh-CN"/>
        </w:rPr>
        <w:t>la</w:t>
      </w:r>
      <w:r w:rsidR="00C274D6">
        <w:rPr>
          <w:rFonts w:eastAsiaTheme="minorEastAsia"/>
          <w:lang w:eastAsia="zh-CN"/>
        </w:rPr>
        <w:t xml:space="preserve"> </w:t>
      </w:r>
      <w:r w:rsidR="001B07A1">
        <w:rPr>
          <w:rFonts w:eastAsiaTheme="minorEastAsia"/>
          <w:lang w:eastAsia="zh-CN"/>
        </w:rPr>
        <w:t xml:space="preserve">courbe est largement </w:t>
      </w:r>
      <w:r w:rsidR="003E33D9">
        <w:rPr>
          <w:rFonts w:eastAsiaTheme="minorEastAsia"/>
          <w:lang w:eastAsia="zh-CN"/>
        </w:rPr>
        <w:t>décalée</w:t>
      </w:r>
      <w:r w:rsidR="001B07A1">
        <w:rPr>
          <w:rFonts w:eastAsiaTheme="minorEastAsia"/>
          <w:lang w:eastAsia="zh-CN"/>
        </w:rPr>
        <w:t xml:space="preserve"> </w:t>
      </w:r>
      <w:r w:rsidR="00FA151A">
        <w:rPr>
          <w:rFonts w:eastAsiaTheme="minorEastAsia"/>
          <w:lang w:eastAsia="zh-CN"/>
        </w:rPr>
        <w:t>vers</w:t>
      </w:r>
      <w:r w:rsidR="00C353F6">
        <w:rPr>
          <w:rFonts w:eastAsiaTheme="minorEastAsia"/>
          <w:lang w:eastAsia="zh-CN"/>
        </w:rPr>
        <w:t xml:space="preserve"> le</w:t>
      </w:r>
      <w:r w:rsidR="00FA151A">
        <w:rPr>
          <w:rFonts w:eastAsiaTheme="minorEastAsia"/>
          <w:lang w:eastAsia="zh-CN"/>
        </w:rPr>
        <w:t xml:space="preserve"> haut</w:t>
      </w:r>
      <w:r w:rsidR="009D5494">
        <w:rPr>
          <w:rFonts w:eastAsiaTheme="minorEastAsia"/>
          <w:lang w:eastAsia="zh-CN"/>
        </w:rPr>
        <w:t>,</w:t>
      </w:r>
      <w:r w:rsidRPr="009D5494" w:rsidR="009D5494">
        <w:rPr>
          <w:rFonts w:eastAsiaTheme="minorEastAsia"/>
          <w:lang w:eastAsia="zh-CN"/>
        </w:rPr>
        <w:t xml:space="preserve"> </w:t>
      </w:r>
      <w:r w:rsidR="009D5494">
        <w:rPr>
          <w:rFonts w:eastAsiaTheme="minorEastAsia"/>
          <w:lang w:eastAsia="zh-CN"/>
        </w:rPr>
        <w:t>sauf le premier point (</w:t>
      </w:r>
      <w:r w:rsidRPr="00627212" w:rsidR="009D5494">
        <w:rPr>
          <w:rFonts w:eastAsiaTheme="minorEastAsia"/>
          <w:lang w:eastAsia="zh-CN"/>
        </w:rPr>
        <w:t>le premier point le plus haut</w:t>
      </w:r>
      <w:r w:rsidR="009D5494">
        <w:rPr>
          <w:rFonts w:eastAsiaTheme="minorEastAsia"/>
          <w:lang w:eastAsia="zh-CN"/>
        </w:rPr>
        <w:t>)</w:t>
      </w:r>
      <w:r w:rsidR="003E33D9">
        <w:rPr>
          <w:rFonts w:eastAsiaTheme="minorEastAsia"/>
          <w:lang w:eastAsia="zh-CN"/>
        </w:rPr>
        <w:t xml:space="preserve">. Il est possible </w:t>
      </w:r>
      <w:r w:rsidR="000C3F1E">
        <w:rPr>
          <w:rFonts w:eastAsiaTheme="minorEastAsia"/>
          <w:lang w:eastAsia="zh-CN"/>
        </w:rPr>
        <w:t xml:space="preserve">que </w:t>
      </w:r>
      <w:r w:rsidR="0089448E">
        <w:rPr>
          <w:rFonts w:eastAsiaTheme="minorEastAsia"/>
          <w:lang w:eastAsia="zh-CN"/>
        </w:rPr>
        <w:t xml:space="preserve">le vacuomètre soit mal étalonné car l’aiguille est </w:t>
      </w:r>
      <w:r w:rsidR="00B61CF8">
        <w:rPr>
          <w:rFonts w:eastAsiaTheme="minorEastAsia"/>
          <w:lang w:eastAsia="zh-CN"/>
        </w:rPr>
        <w:t>ne peut pas aller en dessous du 0</w:t>
      </w:r>
      <w:r w:rsidR="00B221A2">
        <w:rPr>
          <w:rFonts w:eastAsiaTheme="minorEastAsia"/>
          <w:lang w:eastAsia="zh-CN"/>
        </w:rPr>
        <w:t>, ou peut-être que</w:t>
      </w:r>
      <w:r w:rsidR="00FA151A">
        <w:rPr>
          <w:rFonts w:eastAsiaTheme="minorEastAsia"/>
          <w:lang w:eastAsia="zh-CN"/>
        </w:rPr>
        <w:t xml:space="preserve"> </w:t>
      </w:r>
      <w:r w:rsidR="00627212">
        <w:rPr>
          <w:rFonts w:eastAsiaTheme="minorEastAsia"/>
          <w:lang w:eastAsia="zh-CN"/>
        </w:rPr>
        <w:t>l’air entre</w:t>
      </w:r>
      <w:r w:rsidR="00A83C9E">
        <w:rPr>
          <w:rFonts w:eastAsiaTheme="minorEastAsia"/>
          <w:lang w:eastAsia="zh-CN"/>
        </w:rPr>
        <w:t xml:space="preserve"> dans </w:t>
      </w:r>
      <w:r w:rsidR="00627212">
        <w:rPr>
          <w:rFonts w:eastAsiaTheme="minorEastAsia"/>
          <w:lang w:eastAsia="zh-CN"/>
        </w:rPr>
        <w:t>le ballon</w:t>
      </w:r>
      <w:r w:rsidR="00165BBE">
        <w:rPr>
          <w:rFonts w:eastAsiaTheme="minorEastAsia"/>
          <w:lang w:eastAsia="zh-CN"/>
        </w:rPr>
        <w:t>,</w:t>
      </w:r>
      <w:r w:rsidR="00627212">
        <w:rPr>
          <w:rFonts w:eastAsiaTheme="minorEastAsia"/>
          <w:lang w:eastAsia="zh-CN"/>
        </w:rPr>
        <w:t xml:space="preserve"> </w:t>
      </w:r>
      <w:r w:rsidR="00165BBE">
        <w:rPr>
          <w:rFonts w:eastAsiaTheme="minorEastAsia"/>
          <w:lang w:eastAsia="zh-CN"/>
        </w:rPr>
        <w:t>entre le premier</w:t>
      </w:r>
      <w:r w:rsidR="005C758B">
        <w:rPr>
          <w:rFonts w:eastAsiaTheme="minorEastAsia"/>
          <w:lang w:eastAsia="zh-CN"/>
        </w:rPr>
        <w:t xml:space="preserve"> et </w:t>
      </w:r>
      <w:r w:rsidR="00165BBE">
        <w:rPr>
          <w:rFonts w:eastAsiaTheme="minorEastAsia"/>
          <w:lang w:eastAsia="zh-CN"/>
        </w:rPr>
        <w:t>le deuxième point.</w:t>
      </w:r>
      <w:r w:rsidR="00A86F9C">
        <w:rPr>
          <w:rFonts w:eastAsiaTheme="minorEastAsia"/>
          <w:lang w:eastAsia="zh-CN"/>
        </w:rPr>
        <w:t xml:space="preserve"> </w:t>
      </w:r>
      <w:r w:rsidR="003071A8">
        <w:rPr>
          <w:rFonts w:eastAsiaTheme="minorEastAsia"/>
          <w:lang w:eastAsia="zh-CN"/>
        </w:rPr>
        <w:t xml:space="preserve">En prenant en compte </w:t>
      </w:r>
      <w:r w:rsidR="00003D4F">
        <w:rPr>
          <w:rFonts w:eastAsiaTheme="minorEastAsia"/>
          <w:lang w:eastAsia="zh-CN"/>
        </w:rPr>
        <w:t>ces</w:t>
      </w:r>
      <w:r w:rsidR="003071A8">
        <w:rPr>
          <w:rFonts w:eastAsiaTheme="minorEastAsia"/>
          <w:lang w:eastAsia="zh-CN"/>
        </w:rPr>
        <w:t xml:space="preserve"> hypothèse</w:t>
      </w:r>
      <w:r w:rsidR="00003D4F">
        <w:rPr>
          <w:rFonts w:eastAsiaTheme="minorEastAsia"/>
          <w:lang w:eastAsia="zh-CN"/>
        </w:rPr>
        <w:t>s</w:t>
      </w:r>
      <w:r w:rsidR="00F70400">
        <w:rPr>
          <w:rFonts w:eastAsiaTheme="minorEastAsia"/>
          <w:lang w:eastAsia="zh-CN"/>
        </w:rPr>
        <w:t xml:space="preserve">, on peut </w:t>
      </w:r>
      <w:r w:rsidR="00E15D18">
        <w:rPr>
          <w:rFonts w:eastAsiaTheme="minorEastAsia"/>
          <w:lang w:eastAsia="zh-CN"/>
        </w:rPr>
        <w:t>supp</w:t>
      </w:r>
      <w:r w:rsidR="00C63DEF">
        <w:rPr>
          <w:rFonts w:eastAsiaTheme="minorEastAsia"/>
          <w:lang w:eastAsia="zh-CN"/>
        </w:rPr>
        <w:t>os</w:t>
      </w:r>
      <w:r w:rsidR="00E15D18">
        <w:rPr>
          <w:rFonts w:eastAsiaTheme="minorEastAsia"/>
          <w:lang w:eastAsia="zh-CN"/>
        </w:rPr>
        <w:t>er</w:t>
      </w:r>
      <w:r w:rsidR="00C63DEF">
        <w:rPr>
          <w:rFonts w:eastAsiaTheme="minorEastAsia"/>
          <w:lang w:eastAsia="zh-CN"/>
        </w:rPr>
        <w:t xml:space="preserve"> que l’erreur </w:t>
      </w:r>
      <w:r w:rsidR="00C7059B">
        <w:rPr>
          <w:rFonts w:eastAsiaTheme="minorEastAsia"/>
          <w:lang w:eastAsia="zh-CN"/>
        </w:rPr>
        <w:t>est</w:t>
      </w:r>
      <w:r w:rsidR="00C63DEF">
        <w:rPr>
          <w:rFonts w:eastAsiaTheme="minorEastAsia"/>
          <w:lang w:eastAsia="zh-CN"/>
        </w:rPr>
        <w:t xml:space="preserve"> </w:t>
      </w:r>
      <w:r w:rsidR="00711B09">
        <w:rPr>
          <w:rFonts w:eastAsiaTheme="minorEastAsia"/>
          <w:lang w:eastAsia="zh-CN"/>
        </w:rPr>
        <w:t>sys</w:t>
      </w:r>
      <w:r w:rsidR="00284EC6">
        <w:rPr>
          <w:rFonts w:eastAsiaTheme="minorEastAsia"/>
          <w:lang w:eastAsia="zh-CN"/>
        </w:rPr>
        <w:t>tématique et toujours égale à -0.06 bar</w:t>
      </w:r>
      <w:r w:rsidR="00AB753F">
        <w:rPr>
          <w:rFonts w:eastAsiaTheme="minorEastAsia"/>
          <w:lang w:eastAsia="zh-CN"/>
        </w:rPr>
        <w:t xml:space="preserve"> </w:t>
      </w:r>
      <w:r w:rsidR="00AC6A1F">
        <w:rPr>
          <w:rFonts w:eastAsiaTheme="minorEastAsia"/>
          <w:lang w:eastAsia="zh-CN"/>
        </w:rPr>
        <w:t>(sauf le premier point</w:t>
      </w:r>
      <w:r w:rsidR="00AB32B7">
        <w:rPr>
          <w:rFonts w:eastAsiaTheme="minorEastAsia"/>
          <w:lang w:eastAsia="zh-CN"/>
        </w:rPr>
        <w:t xml:space="preserve"> </w:t>
      </w:r>
      <w:r w:rsidR="00895B23">
        <w:rPr>
          <w:rFonts w:eastAsiaTheme="minorEastAsia"/>
          <w:lang w:eastAsia="zh-CN"/>
        </w:rPr>
        <w:t xml:space="preserve">où </w:t>
      </w:r>
      <m:oMath>
        <m:r>
          <w:rPr>
            <w:rFonts w:ascii="Cambria Math" w:hAnsi="Cambria Math" w:eastAsiaTheme="minorEastAsia"/>
            <w:lang w:eastAsia="zh-CN"/>
          </w:rPr>
          <m:t>∆P=0</m:t>
        </m:r>
      </m:oMath>
      <w:r w:rsidR="00AB753F">
        <w:rPr>
          <w:rFonts w:eastAsiaTheme="minorEastAsia"/>
          <w:lang w:eastAsia="zh-CN"/>
        </w:rPr>
        <w:t xml:space="preserve"> </w:t>
      </w:r>
      <w:r w:rsidR="009A3889">
        <w:rPr>
          <w:rFonts w:eastAsiaTheme="minorEastAsia"/>
          <w:lang w:eastAsia="zh-CN"/>
        </w:rPr>
        <w:t>). O</w:t>
      </w:r>
      <w:r w:rsidR="00AB753F">
        <w:rPr>
          <w:rFonts w:eastAsiaTheme="minorEastAsia"/>
          <w:lang w:eastAsia="zh-CN"/>
        </w:rPr>
        <w:t>n obtient alors l</w:t>
      </w:r>
      <w:r w:rsidR="00287096">
        <w:rPr>
          <w:rFonts w:eastAsiaTheme="minorEastAsia"/>
          <w:lang w:eastAsia="zh-CN"/>
        </w:rPr>
        <w:t xml:space="preserve">a courbe </w:t>
      </w:r>
      <w:r w:rsidR="00BA44D4">
        <w:rPr>
          <w:rFonts w:eastAsiaTheme="minorEastAsia"/>
          <w:lang w:eastAsia="zh-CN"/>
        </w:rPr>
        <w:t>de</w:t>
      </w:r>
      <w:r w:rsidR="00287096">
        <w:rPr>
          <w:rFonts w:eastAsiaTheme="minorEastAsia"/>
          <w:lang w:eastAsia="zh-CN"/>
        </w:rPr>
        <w:t xml:space="preserve"> droite.</w:t>
      </w:r>
      <w:r w:rsidR="00A1000C">
        <w:rPr>
          <w:rFonts w:eastAsiaTheme="minorEastAsia"/>
          <w:lang w:eastAsia="zh-CN"/>
        </w:rPr>
        <w:t xml:space="preserve"> Nous continuerons néanmoins nos calculs avec nos mesures directes</w:t>
      </w:r>
      <w:r w:rsidR="00AA765D">
        <w:rPr>
          <w:rFonts w:eastAsiaTheme="minorEastAsia"/>
          <w:lang w:eastAsia="zh-CN"/>
        </w:rPr>
        <w:t>.</w:t>
      </w:r>
    </w:p>
    <w:p w:rsidR="00340C3F" w:rsidP="00340C3F" w:rsidRDefault="00340C3F" w14:paraId="1F49B7D6" w14:textId="168EE66F">
      <w:pPr>
        <w:pStyle w:val="MonParagraphe"/>
        <w:rPr>
          <w:rFonts w:eastAsiaTheme="minorEastAsia"/>
          <w:lang w:eastAsia="zh-CN"/>
        </w:rPr>
      </w:pPr>
      <w:r>
        <w:rPr>
          <w:rFonts w:eastAsiaTheme="minorEastAsia"/>
          <w:lang w:eastAsia="zh-CN"/>
        </w:rPr>
        <w:t xml:space="preserve">Nous avons mesuré deux points supplémentaires : à 45°C, P*=0.17 bar et à 40°C, P*=0.15 bar qui </w:t>
      </w:r>
      <w:r w:rsidR="00684767">
        <w:rPr>
          <w:rFonts w:eastAsiaTheme="minorEastAsia"/>
          <w:lang w:eastAsia="zh-CN"/>
        </w:rPr>
        <w:t>sont</w:t>
      </w:r>
      <w:r>
        <w:rPr>
          <w:rFonts w:eastAsiaTheme="minorEastAsia"/>
          <w:lang w:eastAsia="zh-CN"/>
        </w:rPr>
        <w:t xml:space="preserve"> cohérent</w:t>
      </w:r>
      <w:r w:rsidR="00684767">
        <w:rPr>
          <w:rFonts w:eastAsiaTheme="minorEastAsia"/>
          <w:lang w:eastAsia="zh-CN"/>
        </w:rPr>
        <w:t>s</w:t>
      </w:r>
      <w:r>
        <w:rPr>
          <w:rFonts w:eastAsiaTheme="minorEastAsia"/>
          <w:lang w:eastAsia="zh-CN"/>
        </w:rPr>
        <w:t xml:space="preserve"> avec les points déjà présents. </w:t>
      </w:r>
    </w:p>
    <w:p w:rsidR="00604274" w:rsidP="00340C3F" w:rsidRDefault="00604274" w14:paraId="05F119EA" w14:textId="250438D5">
      <w:pPr>
        <w:pStyle w:val="MonParagraphe"/>
        <w:ind w:firstLine="0"/>
        <w:rPr>
          <w:rFonts w:eastAsiaTheme="minorEastAsia"/>
        </w:rPr>
      </w:pPr>
    </w:p>
    <w:p w:rsidR="009715CC" w:rsidP="005320A0" w:rsidRDefault="162C46C1" w14:paraId="5C5A2B19" w14:textId="5C6E7425">
      <w:pPr>
        <w:pStyle w:val="MonTitreSousSousSection"/>
        <w:rPr>
          <w:rFonts w:eastAsiaTheme="minorEastAsia"/>
        </w:rPr>
      </w:pPr>
      <w:r w:rsidRPr="162C46C1">
        <w:rPr>
          <w:rFonts w:eastAsiaTheme="minorEastAsia"/>
        </w:rPr>
        <w:t>Détermination de l’enthalpie molaire de vaporisation de l’eau</w:t>
      </w:r>
    </w:p>
    <w:p w:rsidR="00CE36A5" w:rsidP="00CE36A5" w:rsidRDefault="00C73C68" w14:paraId="2DF15627" w14:textId="68E71469">
      <w:pPr>
        <w:pStyle w:val="MonParagraphe"/>
      </w:pPr>
      <w:r>
        <w:rPr>
          <w:rFonts w:eastAsiaTheme="minorEastAsia"/>
        </w:rPr>
        <w:t xml:space="preserve">On </w:t>
      </w:r>
      <w:r w:rsidR="00E16267">
        <w:rPr>
          <w:rFonts w:eastAsiaTheme="minorEastAsia"/>
        </w:rPr>
        <w:t>exploi</w:t>
      </w:r>
      <w:r w:rsidR="009F198E">
        <w:rPr>
          <w:rFonts w:eastAsiaTheme="minorEastAsia"/>
        </w:rPr>
        <w:t xml:space="preserve">te </w:t>
      </w:r>
      <w:r w:rsidR="00D47C4E">
        <w:rPr>
          <w:rFonts w:eastAsiaTheme="minorEastAsia"/>
        </w:rPr>
        <w:t>nos mesures</w:t>
      </w:r>
      <w:r w:rsidR="009F198E">
        <w:rPr>
          <w:rFonts w:eastAsiaTheme="minorEastAsia"/>
        </w:rPr>
        <w:t xml:space="preserve"> p</w:t>
      </w:r>
      <w:r w:rsidR="00190F17">
        <w:rPr>
          <w:rFonts w:eastAsiaTheme="minorEastAsia"/>
        </w:rPr>
        <w:t>our d</w:t>
      </w:r>
      <w:r w:rsidRPr="162C46C1" w:rsidR="00190F17">
        <w:rPr>
          <w:rFonts w:eastAsiaTheme="minorEastAsia"/>
        </w:rPr>
        <w:t>é</w:t>
      </w:r>
      <w:r w:rsidR="00190F17">
        <w:rPr>
          <w:rFonts w:hint="eastAsia" w:eastAsiaTheme="minorEastAsia"/>
          <w:lang w:eastAsia="zh-CN"/>
        </w:rPr>
        <w:t>terminer</w:t>
      </w:r>
      <w:r w:rsidRPr="162C46C1" w:rsidR="00190F17">
        <w:rPr>
          <w:rFonts w:eastAsiaTheme="minorEastAsia"/>
        </w:rPr>
        <w:t xml:space="preserve"> l’enthalpie molaire de vaporisation de l’eau</w:t>
      </w:r>
      <w:r w:rsidR="009F198E">
        <w:rPr>
          <w:rFonts w:eastAsiaTheme="minorEastAsia"/>
        </w:rPr>
        <w:t>, à l’aide d</w:t>
      </w:r>
      <w:r w:rsidR="00CE36A5">
        <w:rPr>
          <w:rFonts w:eastAsiaTheme="minorEastAsia"/>
        </w:rPr>
        <w:t>e l’é</w:t>
      </w:r>
      <w:r w:rsidRPr="00CE36A5" w:rsidR="00CE36A5">
        <w:t xml:space="preserve">quation de Clapeyron :   </w:t>
      </w:r>
      <m:oMath>
        <m:f>
          <m:fPr>
            <m:ctrlPr>
              <w:rPr>
                <w:rFonts w:ascii="Cambria Math" w:hAnsi="Cambria Math"/>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rPr>
            </m:ctrlPr>
          </m:fPr>
          <m:num>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Δ</m:t>
                    </m:r>
                  </m:e>
                  <m:sub>
                    <m:r>
                      <w:rPr>
                        <w:rFonts w:ascii="Cambria Math" w:hAnsi="Cambria Math"/>
                      </w:rPr>
                      <m:t>vap</m:t>
                    </m:r>
                  </m:sub>
                </m:sSub>
                <m:r>
                  <w:rPr>
                    <w:rFonts w:ascii="Cambria Math" w:hAnsi="Cambria Math"/>
                  </w:rPr>
                  <m:t>H</m:t>
                </m:r>
              </m:e>
            </m:acc>
          </m:num>
          <m:den>
            <m:r>
              <w:rPr>
                <w:rFonts w:ascii="Cambria Math" w:hAnsi="Cambria Math"/>
              </w:rPr>
              <m:t>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gaz</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liq</m:t>
                        </m:r>
                      </m:sub>
                    </m:sSub>
                  </m:e>
                </m:acc>
              </m:e>
            </m:d>
          </m:den>
        </m:f>
      </m:oMath>
      <w:r w:rsidR="003C74B7">
        <w:rPr>
          <w:rFonts w:hint="eastAsia"/>
        </w:rPr>
        <w:t>.</w:t>
      </w:r>
    </w:p>
    <w:p w:rsidR="00190F17" w:rsidP="005235FF" w:rsidRDefault="000167BF" w14:paraId="12B33406" w14:textId="04F59AB9">
      <w:pPr>
        <w:pStyle w:val="MonParagraphe"/>
        <w:rPr>
          <w:rFonts w:eastAsiaTheme="minorEastAsia"/>
          <w:lang w:eastAsia="zh-CN"/>
        </w:rPr>
      </w:pPr>
      <w:r>
        <w:rPr>
          <w:rFonts w:hint="eastAsia" w:eastAsiaTheme="minorEastAsia"/>
          <w:lang w:eastAsia="zh-CN"/>
        </w:rPr>
        <w:t>Pour</w:t>
      </w:r>
      <w:r>
        <w:rPr>
          <w:rFonts w:eastAsiaTheme="minorEastAsia"/>
          <w:lang w:eastAsia="zh-CN"/>
        </w:rPr>
        <w:t xml:space="preserve"> l’intégrer, on fait ici 3 hypothèses</w:t>
      </w:r>
      <w:r w:rsidR="005235FF">
        <w:rPr>
          <w:rFonts w:eastAsiaTheme="minorEastAsia"/>
          <w:lang w:eastAsia="zh-CN"/>
        </w:rPr>
        <w:t> :</w:t>
      </w:r>
    </w:p>
    <w:p w:rsidR="007E2CD1" w:rsidP="005235FF" w:rsidRDefault="002D4BC8" w14:paraId="498C4716" w14:textId="5CA081D5">
      <w:pPr>
        <w:pStyle w:val="MonParagraphe"/>
        <w:numPr>
          <w:ilvl w:val="0"/>
          <w:numId w:val="5"/>
        </w:numPr>
        <w:rPr>
          <w:rFonts w:eastAsiaTheme="minorEastAsia"/>
        </w:rPr>
      </w:pPr>
      <w:r>
        <w:rPr>
          <w:rFonts w:eastAsiaTheme="minorEastAsia"/>
        </w:rPr>
        <w:t>L</w:t>
      </w:r>
      <w:r w:rsidR="00C73C68">
        <w:rPr>
          <w:rFonts w:eastAsiaTheme="minorEastAsia"/>
        </w:rPr>
        <w:t xml:space="preserve">e volume molaire de la vapeur d’eau </w:t>
      </w:r>
      <w:proofErr w:type="spellStart"/>
      <w:r w:rsidR="003548E8">
        <w:rPr>
          <w:rFonts w:eastAsiaTheme="minorEastAsia"/>
        </w:rPr>
        <w:t>V</w:t>
      </w:r>
      <w:r w:rsidR="009F74BE">
        <w:rPr>
          <w:rFonts w:eastAsiaTheme="minorEastAsia"/>
          <w:vertAlign w:val="subscript"/>
        </w:rPr>
        <w:t>gaz</w:t>
      </w:r>
      <w:proofErr w:type="spellEnd"/>
      <w:r w:rsidR="003548E8">
        <w:rPr>
          <w:rFonts w:eastAsiaTheme="minorEastAsia"/>
        </w:rPr>
        <w:t xml:space="preserve"> </w:t>
      </w:r>
      <w:r w:rsidR="00C73C68">
        <w:rPr>
          <w:rFonts w:eastAsiaTheme="minorEastAsia"/>
        </w:rPr>
        <w:t xml:space="preserve">est </w:t>
      </w:r>
      <w:r w:rsidR="001F6E36">
        <w:rPr>
          <w:rFonts w:eastAsiaTheme="minorEastAsia"/>
        </w:rPr>
        <w:t xml:space="preserve">très grand par rapport au volume molaire </w:t>
      </w:r>
      <w:proofErr w:type="spellStart"/>
      <w:r w:rsidR="003548E8">
        <w:rPr>
          <w:rFonts w:eastAsiaTheme="minorEastAsia"/>
        </w:rPr>
        <w:t>V</w:t>
      </w:r>
      <w:r w:rsidRPr="00EE4C0A" w:rsidR="003548E8">
        <w:rPr>
          <w:rFonts w:eastAsiaTheme="minorEastAsia"/>
          <w:vertAlign w:val="subscript"/>
        </w:rPr>
        <w:t>liq</w:t>
      </w:r>
      <w:proofErr w:type="spellEnd"/>
      <w:r w:rsidRPr="00EE4C0A" w:rsidR="003548E8">
        <w:rPr>
          <w:rFonts w:eastAsiaTheme="minorEastAsia"/>
          <w:vertAlign w:val="subscript"/>
        </w:rPr>
        <w:t xml:space="preserve"> </w:t>
      </w:r>
      <w:r w:rsidR="00AF11AB">
        <w:rPr>
          <w:rFonts w:eastAsiaTheme="minorEastAsia"/>
        </w:rPr>
        <w:t xml:space="preserve">de l’eau liquide </w:t>
      </w:r>
      <w:r w:rsidR="00757D46">
        <w:rPr>
          <w:rFonts w:eastAsiaTheme="minorEastAsia"/>
        </w:rPr>
        <w:t> :</w:t>
      </w:r>
      <w:r w:rsidR="00731005">
        <w:rPr>
          <w:rFonts w:eastAsiaTheme="minorEastAsia"/>
        </w:rPr>
        <w:t xml:space="preserve"> </w:t>
      </w:r>
      <m:oMath>
        <m:sSub>
          <m:sSubPr>
            <m:ctrlPr>
              <w:rPr>
                <w:rFonts w:ascii="Cambria Math" w:hAnsi="Cambria Math" w:eastAsiaTheme="minorEastAsia"/>
              </w:rPr>
            </m:ctrlPr>
          </m:sSubPr>
          <m:e>
            <m:r>
              <w:rPr>
                <w:rFonts w:ascii="Cambria Math" w:hAnsi="Cambria Math" w:eastAsiaTheme="minorEastAsia"/>
              </w:rPr>
              <m:t>V</m:t>
            </m:r>
          </m:e>
          <m:sub>
            <m:r>
              <w:rPr>
                <w:rFonts w:ascii="Cambria Math" w:hAnsi="Cambria Math" w:eastAsiaTheme="minorEastAsia"/>
              </w:rPr>
              <m:t>gaz</m:t>
            </m:r>
          </m:sub>
        </m:sSub>
        <m:r>
          <w:rPr>
            <w:rFonts w:ascii="Cambria Math" w:hAnsi="Cambria Math" w:eastAsiaTheme="minorEastAsia"/>
          </w:rPr>
          <m:t>-</m:t>
        </m:r>
        <m:sSub>
          <m:sSubPr>
            <m:ctrlPr>
              <w:rPr>
                <w:rFonts w:ascii="Cambria Math" w:hAnsi="Cambria Math" w:eastAsiaTheme="minorEastAsia"/>
              </w:rPr>
            </m:ctrlPr>
          </m:sSubPr>
          <m:e>
            <m:r>
              <w:rPr>
                <w:rFonts w:ascii="Cambria Math" w:hAnsi="Cambria Math" w:eastAsiaTheme="minorEastAsia"/>
              </w:rPr>
              <m:t>V</m:t>
            </m:r>
          </m:e>
          <m:sub>
            <m:r>
              <w:rPr>
                <w:rFonts w:ascii="Cambria Math" w:hAnsi="Cambria Math" w:eastAsiaTheme="minorEastAsia"/>
              </w:rPr>
              <m:t>liq</m:t>
            </m:r>
          </m:sub>
        </m:sSub>
        <m:r>
          <w:rPr>
            <w:rFonts w:ascii="Cambria Math" w:eastAsiaTheme="minorEastAsia"/>
          </w:rPr>
          <m:t xml:space="preserve"> </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gaz</m:t>
            </m:r>
          </m:sub>
        </m:sSub>
      </m:oMath>
      <w:r w:rsidR="0023261B">
        <w:rPr>
          <w:rFonts w:eastAsiaTheme="minorEastAsia"/>
        </w:rPr>
        <w:t xml:space="preserve">   </w:t>
      </w:r>
    </w:p>
    <w:p w:rsidRPr="00E715C7" w:rsidR="00C73C68" w:rsidP="007E2CD1" w:rsidRDefault="004F12FB" w14:paraId="21312097" w14:textId="40965E81">
      <w:pPr>
        <w:pStyle w:val="MonParagraphe"/>
        <w:ind w:left="704" w:firstLine="0"/>
        <w:rPr>
          <w:rFonts w:eastAsiaTheme="minorEastAsia"/>
          <w:vertAlign w:val="superscript"/>
        </w:rPr>
      </w:pPr>
      <w:r>
        <w:rPr>
          <w:rFonts w:eastAsiaTheme="minorEastAsia"/>
        </w:rPr>
        <w:t>En effet : V</w:t>
      </w:r>
      <w:r w:rsidR="004C54C9">
        <w:rPr>
          <w:rFonts w:eastAsiaTheme="minorEastAsia"/>
          <w:vertAlign w:val="subscript"/>
        </w:rPr>
        <w:t xml:space="preserve">eau liquide </w:t>
      </w:r>
      <w:r w:rsidR="0023261B">
        <w:rPr>
          <w:rFonts w:eastAsiaTheme="minorEastAsia"/>
        </w:rPr>
        <w:t xml:space="preserve"> </w:t>
      </w:r>
      <w:r w:rsidR="004C54C9">
        <w:rPr>
          <w:rFonts w:eastAsiaTheme="minorEastAsia"/>
        </w:rPr>
        <w:t xml:space="preserve">= 18mL       </w:t>
      </w:r>
      <w:proofErr w:type="spellStart"/>
      <w:r w:rsidR="004C54C9">
        <w:rPr>
          <w:rFonts w:eastAsiaTheme="minorEastAsia"/>
        </w:rPr>
        <w:t>V</w:t>
      </w:r>
      <w:r w:rsidR="0006720C">
        <w:rPr>
          <w:rFonts w:eastAsiaTheme="minorEastAsia"/>
          <w:vertAlign w:val="subscript"/>
        </w:rPr>
        <w:t>vapeur</w:t>
      </w:r>
      <w:proofErr w:type="spellEnd"/>
      <w:r w:rsidR="0006720C">
        <w:rPr>
          <w:rFonts w:eastAsiaTheme="minorEastAsia"/>
          <w:vertAlign w:val="subscript"/>
        </w:rPr>
        <w:t xml:space="preserve"> d’eau </w:t>
      </w:r>
      <w:r w:rsidR="0006720C">
        <w:rPr>
          <w:rFonts w:eastAsiaTheme="minorEastAsia"/>
        </w:rPr>
        <w:t>=</w:t>
      </w:r>
      <w:r w:rsidR="006C24BB">
        <w:rPr>
          <w:rFonts w:eastAsiaTheme="minorEastAsia"/>
        </w:rPr>
        <w:t>22.414L</w:t>
      </w:r>
      <w:r w:rsidR="00AF1113">
        <w:rPr>
          <w:rFonts w:eastAsiaTheme="minorEastAsia"/>
        </w:rPr>
        <w:t xml:space="preserve">   et 22.414</w:t>
      </w:r>
      <w:r w:rsidR="00E715C7">
        <w:rPr>
          <w:rFonts w:eastAsiaTheme="minorEastAsia"/>
        </w:rPr>
        <w:t xml:space="preserve"> L</w:t>
      </w:r>
      <w:r w:rsidR="00AF1113">
        <w:rPr>
          <w:rFonts w:eastAsiaTheme="minorEastAsia"/>
        </w:rPr>
        <w:t xml:space="preserve"> &gt;&gt;18x10</w:t>
      </w:r>
      <w:r w:rsidR="00E715C7">
        <w:rPr>
          <w:rFonts w:eastAsiaTheme="minorEastAsia"/>
          <w:vertAlign w:val="superscript"/>
        </w:rPr>
        <w:t>-3</w:t>
      </w:r>
      <w:r w:rsidR="00E715C7">
        <w:rPr>
          <w:rFonts w:eastAsiaTheme="minorEastAsia"/>
          <w:vertAlign w:val="superscript"/>
        </w:rPr>
        <w:t xml:space="preserve"> </w:t>
      </w:r>
      <w:r w:rsidR="00E715C7">
        <w:rPr>
          <w:rFonts w:eastAsiaTheme="minorEastAsia"/>
        </w:rPr>
        <w:t>L</w:t>
      </w:r>
    </w:p>
    <w:p w:rsidRPr="00C73C68" w:rsidR="00714E0D" w:rsidP="00E715C7" w:rsidRDefault="004618C6" w14:paraId="02BD616A" w14:textId="3ADE2E24">
      <w:pPr>
        <w:pStyle w:val="MonParagraphe"/>
        <w:rPr>
          <w:rFonts w:eastAsiaTheme="minorEastAsia"/>
        </w:rPr>
      </w:pPr>
      <w:r w:rsidRPr="00D9641E">
        <w:rPr>
          <w:rFonts w:eastAsiaTheme="minorEastAsia"/>
        </w:rPr>
        <w:lastRenderedPageBreak/>
        <w:t>L</w:t>
      </w:r>
      <w:r w:rsidRPr="00D9641E" w:rsidR="0077492F">
        <w:rPr>
          <w:rFonts w:eastAsiaTheme="minorEastAsia"/>
        </w:rPr>
        <w:t>a</w:t>
      </w:r>
      <w:r w:rsidR="0077492F">
        <w:rPr>
          <w:rFonts w:eastAsiaTheme="minorEastAsia"/>
        </w:rPr>
        <w:t xml:space="preserve"> vapeur d’eau est un gaz parfait</w:t>
      </w:r>
      <w:r w:rsidRPr="00D9641E" w:rsidR="00672374">
        <w:rPr>
          <w:rFonts w:eastAsiaTheme="minorEastAsia"/>
        </w:rPr>
        <w:t> :</w:t>
      </w:r>
      <m:oMath>
        <m:acc>
          <m:accPr>
            <m:chr m:val="̅"/>
            <m:ctrlPr>
              <w:rPr>
                <w:rFonts w:ascii="Cambria Math" w:hAnsi="Cambria Math" w:eastAsiaTheme="minorEastAsia"/>
                <w:i/>
              </w:rPr>
            </m:ctrlPr>
          </m:accPr>
          <m:e>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Gaz</m:t>
                </m:r>
              </m:sub>
            </m:sSub>
          </m:e>
        </m:acc>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RT</m:t>
            </m:r>
          </m:num>
          <m:den>
            <m:r>
              <w:rPr>
                <w:rFonts w:ascii="Cambria Math" w:hAnsi="Cambria Math" w:eastAsiaTheme="minorEastAsia"/>
              </w:rPr>
              <m:t>P</m:t>
            </m:r>
          </m:den>
        </m:f>
      </m:oMath>
    </w:p>
    <w:p w:rsidR="00D9641E" w:rsidP="00D9641E" w:rsidRDefault="00D9641E" w14:paraId="38F22C73" w14:textId="734728D6">
      <w:pPr>
        <w:pStyle w:val="MonParagraphe"/>
        <w:numPr>
          <w:ilvl w:val="0"/>
          <w:numId w:val="5"/>
        </w:numPr>
      </w:pPr>
      <w:r w:rsidRPr="00D9641E">
        <w:t xml:space="preserve">Dans le domaine de température où nous restons,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t>
                </m:r>
              </m:e>
              <m:sub>
                <m:r>
                  <w:rPr>
                    <w:rFonts w:ascii="Cambria Math" w:hAnsi="Cambria Math"/>
                  </w:rPr>
                  <m:t>vap</m:t>
                </m:r>
              </m:sub>
            </m:sSub>
            <m:r>
              <w:rPr>
                <w:rFonts w:ascii="Cambria Math" w:hAnsi="Cambria Math"/>
              </w:rPr>
              <m:t>H</m:t>
            </m:r>
          </m:e>
        </m:acc>
      </m:oMath>
      <w:r w:rsidRPr="00D9641E">
        <w:t xml:space="preserve"> est donc constant</w:t>
      </w:r>
      <w:r w:rsidR="00270F36">
        <w:t>.</w:t>
      </w:r>
    </w:p>
    <w:p w:rsidRPr="00D9641E" w:rsidR="00021AE0" w:rsidP="00021AE0" w:rsidRDefault="00021AE0" w14:paraId="73ED74AF" w14:textId="30344CFD">
      <w:pPr>
        <w:pStyle w:val="MonParagraphe"/>
      </w:pPr>
      <w:r>
        <w:rPr>
          <w:rFonts w:hint="eastAsia"/>
        </w:rPr>
        <w:t>D</w:t>
      </w:r>
      <w:r>
        <w:t>onc on a :</w:t>
      </w:r>
    </w:p>
    <w:p w:rsidRPr="00C73C68" w:rsidR="00D9641E" w:rsidP="00C73C68" w:rsidRDefault="00D9641E" w14:paraId="4BF5B5E2" w14:textId="77777777">
      <w:pPr>
        <w:pStyle w:val="MonParagraphe"/>
        <w:rPr>
          <w:rFonts w:eastAsiaTheme="minorEastAsia"/>
        </w:rPr>
      </w:pPr>
    </w:p>
    <w:p w:rsidRPr="0080220E" w:rsidR="003958CB" w:rsidP="162C46C1" w:rsidRDefault="00D82C2F" w14:paraId="4BA9650D" w14:textId="2E520713">
      <w:pPr>
        <w:pStyle w:val="MonParagraphe"/>
      </w:pPr>
      <m:oMathPara>
        <m:oMath>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r>
            <w:rPr>
              <w:rFonts w:ascii="Cambria Math" w:hAnsi="Cambria Math"/>
            </w:rPr>
            <m:t>P</m:t>
          </m:r>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t>
                      </m:r>
                    </m:e>
                    <m:sub>
                      <m:r>
                        <w:rPr>
                          <w:rFonts w:ascii="Cambria Math" w:hAnsi="Cambria Math"/>
                        </w:rPr>
                        <m:t>vap</m:t>
                      </m:r>
                    </m:sub>
                  </m:sSub>
                  <m:r>
                    <w:rPr>
                      <w:rFonts w:ascii="Cambria Math" w:hAnsi="Cambria Math"/>
                    </w:rPr>
                    <m:t>H</m:t>
                  </m:r>
                </m:e>
              </m:acc>
            </m:num>
            <m:den>
              <m:sSup>
                <m:sSupPr>
                  <m:ctrlPr>
                    <w:rPr>
                      <w:rFonts w:ascii="Cambria Math" w:hAnsi="Cambria Math"/>
                      <w:i/>
                    </w:rPr>
                  </m:ctrlPr>
                </m:sSupPr>
                <m:e>
                  <m:r>
                    <w:rPr>
                      <w:rFonts w:ascii="Cambria Math" w:hAnsi="Cambria Math"/>
                    </w:rPr>
                    <m:t>RT</m:t>
                  </m:r>
                </m:e>
                <m:sup>
                  <m:r>
                    <w:rPr>
                      <w:rFonts w:ascii="Cambria Math" w:hAnsi="Cambria Math"/>
                    </w:rPr>
                    <m:t>2</m:t>
                  </m:r>
                </m:sup>
              </m:sSup>
            </m:den>
          </m:f>
        </m:oMath>
      </m:oMathPara>
    </w:p>
    <w:p w:rsidR="0080220E" w:rsidP="162C46C1" w:rsidRDefault="003945D3" w14:paraId="6B42EF0A" w14:textId="096B28AF">
      <w:pPr>
        <w:pStyle w:val="MonParagraphe"/>
      </w:pPr>
      <m:oMathPara>
        <m:oMath>
          <m:f>
            <m:fPr>
              <m:ctrlPr>
                <w:rPr>
                  <w:rFonts w:ascii="Cambria Math" w:hAnsi="Cambria Math"/>
                  <w:i/>
                </w:rPr>
              </m:ctrlPr>
            </m:fPr>
            <m:num>
              <m:r>
                <w:rPr>
                  <w:rFonts w:ascii="Cambria Math" w:hAnsi="Cambria Math"/>
                </w:rPr>
                <m:t>dP</m:t>
              </m:r>
            </m:num>
            <m:den>
              <m:r>
                <w:rPr>
                  <w:rFonts w:ascii="Cambria Math" w:hAnsi="Cambria Math"/>
                </w:rPr>
                <m:t>P</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t>
                      </m:r>
                    </m:e>
                    <m:sub>
                      <m:r>
                        <w:rPr>
                          <w:rFonts w:ascii="Cambria Math" w:hAnsi="Cambria Math"/>
                        </w:rPr>
                        <m:t>vap</m:t>
                      </m:r>
                    </m:sub>
                  </m:sSub>
                  <m:r>
                    <w:rPr>
                      <w:rFonts w:ascii="Cambria Math" w:hAnsi="Cambria Math"/>
                    </w:rPr>
                    <m:t>H</m:t>
                  </m:r>
                </m:e>
              </m:acc>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dT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55232C" w:rsidP="00515D57" w:rsidRDefault="00021AE0" w14:paraId="7882866A" w14:textId="66558E36">
      <w:pPr>
        <w:pStyle w:val="MonParagraphe"/>
        <w:jc w:val="left"/>
      </w:pPr>
      <w:r>
        <w:t>Et p</w:t>
      </w:r>
      <w:r w:rsidR="0055232C">
        <w:t xml:space="preserve">ar intégration, </w:t>
      </w:r>
      <m:oMath>
        <m:r>
          <w:rPr>
            <w:rFonts w:ascii="Cambria Math" w:hAnsi="Cambria Math"/>
          </w:rPr>
          <m:t>ln</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t>
                    </m:r>
                  </m:e>
                  <m:sub>
                    <m:r>
                      <w:rPr>
                        <w:rFonts w:ascii="Cambria Math" w:hAnsi="Cambria Math"/>
                      </w:rPr>
                      <m:t>vap</m:t>
                    </m:r>
                  </m:sub>
                </m:sSub>
                <m:r>
                  <w:rPr>
                    <w:rFonts w:ascii="Cambria Math" w:hAnsi="Cambria Math"/>
                  </w:rPr>
                  <m:t>H</m:t>
                </m:r>
              </m:e>
            </m:acc>
            <m:r>
              <m:rPr>
                <m:sty m:val="p"/>
              </m:rPr>
              <w:rPr>
                <w:rFonts w:ascii="Cambria Math" w:hAnsi="Cambria Math"/>
              </w:rPr>
              <m:t xml:space="preserve"> </m:t>
            </m:r>
          </m:num>
          <m:den>
            <m:r>
              <w:rPr>
                <w:rFonts w:ascii="Cambria Math" w:hAnsi="Cambria Math"/>
              </w:rPr>
              <m:t>RT</m:t>
            </m:r>
          </m:den>
        </m:f>
        <m:r>
          <w:rPr>
            <w:rFonts w:ascii="Cambria Math" w:hAnsi="Cambria Math"/>
          </w:rPr>
          <m:t>+cte</m:t>
        </m:r>
      </m:oMath>
      <w:r w:rsidR="00493DAA">
        <w:t xml:space="preserve"> </w:t>
      </w:r>
    </w:p>
    <w:p w:rsidR="00725FE2" w:rsidP="00725FE2" w:rsidRDefault="00D06134" w14:paraId="61EBFCDC" w14:textId="7863C0C7">
      <w:pPr>
        <w:pStyle w:val="MonParagraphe"/>
      </w:pPr>
      <w:r>
        <w:rPr>
          <w:noProof/>
        </w:rPr>
        <mc:AlternateContent>
          <mc:Choice Requires="wpg">
            <w:drawing>
              <wp:anchor distT="0" distB="0" distL="114300" distR="114300" simplePos="0" relativeHeight="251658241" behindDoc="0" locked="0" layoutInCell="1" allowOverlap="1" wp14:anchorId="4FBB03D0" wp14:editId="5F1E0C35">
                <wp:simplePos x="0" y="0"/>
                <wp:positionH relativeFrom="margin">
                  <wp:posOffset>851324</wp:posOffset>
                </wp:positionH>
                <wp:positionV relativeFrom="paragraph">
                  <wp:posOffset>409786</wp:posOffset>
                </wp:positionV>
                <wp:extent cx="4701540" cy="3832860"/>
                <wp:effectExtent l="0" t="0" r="3810" b="0"/>
                <wp:wrapTopAndBottom/>
                <wp:docPr id="8" name="组合 8"/>
                <wp:cNvGraphicFramePr/>
                <a:graphic xmlns:a="http://schemas.openxmlformats.org/drawingml/2006/main">
                  <a:graphicData uri="http://schemas.microsoft.com/office/word/2010/wordprocessingGroup">
                    <wpg:wgp>
                      <wpg:cNvGrpSpPr/>
                      <wpg:grpSpPr>
                        <a:xfrm>
                          <a:off x="0" y="0"/>
                          <a:ext cx="4701540" cy="3832860"/>
                          <a:chOff x="0" y="0"/>
                          <a:chExt cx="4701540" cy="3832860"/>
                        </a:xfrm>
                      </wpg:grpSpPr>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3832860"/>
                          </a:xfrm>
                          <a:prstGeom prst="rect">
                            <a:avLst/>
                          </a:prstGeom>
                          <a:noFill/>
                          <a:ln>
                            <a:noFill/>
                          </a:ln>
                        </pic:spPr>
                      </pic:pic>
                      <wps:wsp>
                        <wps:cNvPr id="6" name="直接连接符 6"/>
                        <wps:cNvCnPr/>
                        <wps:spPr>
                          <a:xfrm flipV="1">
                            <a:off x="527539" y="175846"/>
                            <a:ext cx="4038356" cy="324729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V="1">
                            <a:off x="457200" y="328246"/>
                            <a:ext cx="4108304" cy="284836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http://schemas.openxmlformats.org/drawingml/2006/main">
            <w:pict w14:anchorId="3FFC1EED">
              <v:group id="组合 8" style="position:absolute;left:0;text-align:left;margin-left:67.05pt;margin-top:32.25pt;width:370.2pt;height:301.8pt;z-index:251660289;mso-position-horizontal-relative:margin" coordsize="47015,38328" o:spid="_x0000_s1026" w14:anchorId="0DE759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">
                <v:shape id="图片 5" style="position:absolute;width:47015;height:3832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">
                  <v:imagedata o:title="" r:id="rId14"/>
                </v:shape>
                <v:line id="直接连接符 6" style="position:absolute;flip:y;visibility:visible;mso-wrap-style:square" o:spid="_x0000_s1028" strokecolor="#4472c4 [3204]" strokeweight=".5pt" o:connectortype="straight" from="5275,1758" to="45658,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">
                  <v:stroke joinstyle="miter" dashstyle="dash"/>
                </v:line>
                <v:line id="直接连接符 7" style="position:absolute;flip:y;visibility:visible;mso-wrap-style:square" o:spid="_x0000_s1029" strokecolor="#4472c4 [3204]" strokeweight=".5pt" o:connectortype="straight" from="4572,3282" to="45655,3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">
                  <v:stroke joinstyle="miter" dashstyle="dash"/>
                </v:line>
                <w10:wrap type="topAndBottom" anchorx="margin"/>
              </v:group>
            </w:pict>
          </mc:Fallback>
        </mc:AlternateContent>
      </w:r>
      <w:r w:rsidR="000557FA">
        <w:t>On tra</w:t>
      </w:r>
      <w:r w:rsidR="00C218E3">
        <w:t>c</w:t>
      </w:r>
      <w:r w:rsidR="000557FA">
        <w:t xml:space="preserve">e </w:t>
      </w:r>
      <m:oMath>
        <m:r>
          <w:rPr>
            <w:rFonts w:ascii="Cambria Math" w:hAnsi="Cambria Math"/>
          </w:rPr>
          <m:t>ln</m:t>
        </m:r>
        <m:sSup>
          <m:sSupPr>
            <m:ctrlPr>
              <w:rPr>
                <w:rFonts w:ascii="Cambria Math" w:hAnsi="Cambria Math" w:eastAsiaTheme="minorEastAsia"/>
                <w:i/>
                <w:lang w:eastAsia="zh-CN"/>
              </w:rPr>
            </m:ctrlPr>
          </m:sSupPr>
          <m:e>
            <m:r>
              <w:rPr>
                <w:rFonts w:ascii="Cambria Math" w:hAnsi="Cambria Math"/>
              </w:rPr>
              <m:t>P</m:t>
            </m:r>
            <m:ctrlPr>
              <w:rPr>
                <w:rFonts w:ascii="Cambria Math" w:hAnsi="Cambria Math"/>
                <w:i/>
              </w:rPr>
            </m:ctrlPr>
          </m:e>
          <m:sup>
            <m:r>
              <w:rPr>
                <w:rFonts w:hint="eastAsia" w:ascii="MS Mincho" w:hAnsi="MS Mincho" w:eastAsia="MS Mincho" w:cs="MS Mincho"/>
                <w:lang w:eastAsia="zh-CN"/>
              </w:rPr>
              <m:t>*</m:t>
            </m:r>
          </m:sup>
        </m:sSup>
      </m:oMath>
      <w:r w:rsidR="00C218E3">
        <w:t xml:space="preserve"> en fonction de </w:t>
      </w:r>
      <m:oMath>
        <m:r>
          <w:rPr>
            <w:rFonts w:hint="eastAsia" w:ascii="Microsoft YaHei" w:hAnsi="Microsoft YaHei" w:eastAsia="Microsoft YaHei" w:cs="Microsoft YaHei"/>
            <w:lang w:eastAsia="zh-CN"/>
          </w:rPr>
          <m:t>-</m:t>
        </m:r>
        <m:f>
          <m:fPr>
            <m:ctrlPr>
              <w:rPr>
                <w:rFonts w:ascii="Cambria Math" w:hAnsi="Cambria Math"/>
                <w:i/>
              </w:rPr>
            </m:ctrlPr>
          </m:fPr>
          <m:num>
            <m:r>
              <w:rPr>
                <w:rFonts w:ascii="Cambria Math" w:hAnsi="Cambria Math"/>
              </w:rPr>
              <m:t>1</m:t>
            </m:r>
          </m:num>
          <m:den>
            <m:r>
              <w:rPr>
                <w:rFonts w:hint="eastAsia" w:ascii="Cambria Math" w:hAnsi="Cambria Math" w:eastAsiaTheme="minorEastAsia"/>
                <w:lang w:eastAsia="zh-CN"/>
              </w:rPr>
              <m:t>R</m:t>
            </m:r>
            <m:r>
              <w:rPr>
                <w:rFonts w:ascii="Cambria Math" w:hAnsi="Cambria Math"/>
              </w:rPr>
              <m:t>T</m:t>
            </m:r>
          </m:den>
        </m:f>
      </m:oMath>
      <w:r w:rsidR="00C218E3">
        <w:t xml:space="preserve"> </w:t>
      </w:r>
      <m:oMath>
        <m:r>
          <w:rPr>
            <w:rFonts w:ascii="Cambria Math" w:hAnsi="Cambria Math"/>
          </w:rPr>
          <m:t> </m:t>
        </m:r>
      </m:oMath>
      <w:r w:rsidR="00E11FA4">
        <w:rPr>
          <w:rFonts w:hint="eastAsia" w:asciiTheme="minorEastAsia" w:hAnsiTheme="minorEastAsia" w:eastAsiaTheme="minorEastAsia"/>
          <w:lang w:eastAsia="zh-CN"/>
        </w:rPr>
        <w:t>:</w:t>
      </w:r>
    </w:p>
    <w:p w:rsidRPr="00AD761F" w:rsidR="00480D86" w:rsidP="00725FE2" w:rsidRDefault="00AD761F" w14:paraId="08016203" w14:textId="374CFFDA">
      <w:pPr>
        <w:pStyle w:val="MonParagraphe"/>
        <w:rPr>
          <w:rFonts w:eastAsiaTheme="minorEastAsia"/>
          <w:lang w:eastAsia="zh-CN"/>
        </w:rPr>
      </w:pPr>
      <w:r>
        <w:rPr>
          <w:rFonts w:hint="eastAsia" w:eastAsiaTheme="minorEastAsia"/>
          <w:lang w:eastAsia="zh-CN"/>
        </w:rPr>
        <w:t>L</w:t>
      </w:r>
      <w:r>
        <w:rPr>
          <w:rFonts w:eastAsiaTheme="minorEastAsia"/>
          <w:lang w:eastAsia="zh-CN"/>
        </w:rPr>
        <w:t>a</w:t>
      </w:r>
      <w:r w:rsidR="000825E0">
        <w:rPr>
          <w:rFonts w:eastAsiaTheme="minorEastAsia"/>
          <w:lang w:eastAsia="zh-CN"/>
        </w:rPr>
        <w:t xml:space="preserve"> </w:t>
      </w:r>
      <w:r w:rsidR="00D06134">
        <w:rPr>
          <w:rFonts w:eastAsiaTheme="minorEastAsia"/>
          <w:lang w:eastAsia="zh-CN"/>
        </w:rPr>
        <w:t xml:space="preserve">pente de cette courbe </w:t>
      </w:r>
      <w:r w:rsidR="001B7C0F">
        <w:rPr>
          <w:rFonts w:eastAsiaTheme="minorEastAsia"/>
          <w:lang w:eastAsia="zh-CN"/>
        </w:rPr>
        <w:t xml:space="preserve">correspond donc à </w:t>
      </w:r>
      <m:oMath>
        <m:acc>
          <m:accPr>
            <m:chr m:val="̅"/>
            <m:ctrlPr>
              <w:rPr>
                <w:rFonts w:ascii="Cambria Math" w:hAnsi="Cambria Math" w:eastAsiaTheme="minorEastAsia"/>
                <w:i/>
                <w:lang w:eastAsia="zh-CN"/>
              </w:rPr>
            </m:ctrlPr>
          </m:accPr>
          <m:e>
            <m:sSub>
              <m:sSubPr>
                <m:ctrlPr>
                  <w:rPr>
                    <w:rFonts w:ascii="Cambria Math" w:hAnsi="Cambria Math" w:eastAsiaTheme="minorEastAsia"/>
                    <w:i/>
                    <w:lang w:eastAsia="zh-CN"/>
                  </w:rPr>
                </m:ctrlPr>
              </m:sSubPr>
              <m:e>
                <m:r>
                  <w:rPr>
                    <w:rFonts w:ascii="Cambria Math" w:hAnsi="Cambria Math" w:eastAsiaTheme="minorEastAsia"/>
                    <w:lang w:eastAsia="zh-CN"/>
                  </w:rPr>
                  <m:t>∆</m:t>
                </m:r>
              </m:e>
              <m:sub>
                <m:r>
                  <w:rPr>
                    <w:rFonts w:ascii="Cambria Math" w:hAnsi="Cambria Math" w:eastAsiaTheme="minorEastAsia"/>
                    <w:lang w:eastAsia="zh-CN"/>
                  </w:rPr>
                  <m:t>vap</m:t>
                </m:r>
              </m:sub>
            </m:sSub>
            <m:r>
              <w:rPr>
                <w:rFonts w:ascii="Cambria Math" w:hAnsi="Cambria Math" w:eastAsiaTheme="minorEastAsia"/>
                <w:lang w:eastAsia="zh-CN"/>
              </w:rPr>
              <m:t>H</m:t>
            </m:r>
          </m:e>
        </m:acc>
      </m:oMath>
      <w:r w:rsidR="00F93AD9">
        <w:rPr>
          <w:rFonts w:hint="eastAsia" w:eastAsiaTheme="minorEastAsia"/>
          <w:lang w:eastAsia="zh-CN"/>
        </w:rPr>
        <w:t>,</w:t>
      </w:r>
      <w:r w:rsidR="00F93AD9">
        <w:rPr>
          <w:rFonts w:eastAsiaTheme="minorEastAsia"/>
          <w:lang w:eastAsia="zh-CN"/>
        </w:rPr>
        <w:t xml:space="preserve"> </w:t>
      </w:r>
      <w:r w:rsidR="00D2134F">
        <w:rPr>
          <w:rFonts w:eastAsiaTheme="minorEastAsia"/>
          <w:lang w:eastAsia="zh-CN"/>
        </w:rPr>
        <w:t>38.1 kJ</w:t>
      </w:r>
      <w:r w:rsidR="002A5750">
        <w:rPr>
          <w:rFonts w:hint="eastAsia" w:eastAsiaTheme="minorEastAsia"/>
          <w:lang w:eastAsia="zh-CN"/>
        </w:rPr>
        <w:t>/mol</w:t>
      </w:r>
      <w:r w:rsidRPr="001B7C0F" w:rsidR="001B7C0F">
        <w:rPr>
          <w:rFonts w:eastAsiaTheme="minorEastAsia"/>
          <w:lang w:eastAsia="zh-CN"/>
        </w:rPr>
        <w:t>.</w:t>
      </w:r>
      <w:r w:rsidR="00B70AB3">
        <w:rPr>
          <w:rFonts w:eastAsiaTheme="minorEastAsia"/>
          <w:lang w:eastAsia="zh-CN"/>
        </w:rPr>
        <w:t xml:space="preserve"> </w:t>
      </w:r>
      <w:r w:rsidR="00E0256E">
        <w:rPr>
          <w:rFonts w:eastAsiaTheme="minorEastAsia"/>
          <w:lang w:eastAsia="zh-CN"/>
        </w:rPr>
        <w:t xml:space="preserve">Après le calcul </w:t>
      </w:r>
      <w:r w:rsidR="005F52A5">
        <w:rPr>
          <w:rFonts w:eastAsiaTheme="minorEastAsia"/>
          <w:lang w:eastAsia="zh-CN"/>
        </w:rPr>
        <w:t>d’incertitude</w:t>
      </w:r>
      <w:r w:rsidR="008C29F6">
        <w:rPr>
          <w:rFonts w:eastAsiaTheme="minorEastAsia"/>
          <w:lang w:eastAsia="zh-CN"/>
        </w:rPr>
        <w:t>, on obtient :</w:t>
      </w:r>
    </w:p>
    <w:p w:rsidRPr="00AD52BB" w:rsidR="008E148E" w:rsidP="162C46C1" w:rsidRDefault="00005684" w14:paraId="08217FFD" w14:textId="6F6A7AD5">
      <w:pPr>
        <w:pStyle w:val="MonParagraphe"/>
        <w:rPr>
          <w:i/>
          <w:lang w:eastAsia="zh-CN"/>
        </w:rPr>
      </w:pPr>
      <m:oMathPara>
        <m:oMath>
          <m:acc>
            <m:accPr>
              <m:chr m:val="̅"/>
              <m:ctrlPr>
                <w:rPr>
                  <w:rFonts w:ascii="Cambria Math" w:hAnsi="Cambria Math"/>
                  <w:i/>
                  <w:color w:val="FF0000"/>
                </w:rPr>
              </m:ctrlPr>
            </m:accPr>
            <m:e>
              <m:sSub>
                <m:sSubPr>
                  <m:ctrlPr>
                    <w:rPr>
                      <w:rFonts w:ascii="Cambria Math" w:hAnsi="Cambria Math"/>
                      <w:color w:val="FF0000"/>
                    </w:rPr>
                  </m:ctrlPr>
                </m:sSubPr>
                <m:e>
                  <m:r>
                    <m:rPr>
                      <m:sty m:val="p"/>
                    </m:rPr>
                    <w:rPr>
                      <w:rFonts w:ascii="Cambria Math" w:hAnsi="Cambria Math"/>
                      <w:color w:val="FF0000"/>
                    </w:rPr>
                    <m:t>Δ</m:t>
                  </m:r>
                </m:e>
                <m:sub>
                  <m:r>
                    <w:rPr>
                      <w:rFonts w:ascii="Cambria Math" w:hAnsi="Cambria Math"/>
                      <w:color w:val="FF0000"/>
                    </w:rPr>
                    <m:t>vap</m:t>
                  </m:r>
                </m:sub>
              </m:sSub>
              <m:r>
                <w:rPr>
                  <w:rFonts w:ascii="Cambria Math" w:hAnsi="Cambria Math"/>
                  <w:color w:val="FF0000"/>
                </w:rPr>
                <m:t>H</m:t>
              </m:r>
            </m:e>
          </m:acc>
          <m:r>
            <w:rPr>
              <w:rFonts w:hint="eastAsia" w:ascii="Cambria Math" w:hAnsi="Cambria Math" w:eastAsiaTheme="minorEastAsia"/>
              <w:color w:val="FF0000"/>
              <w:lang w:eastAsia="zh-CN"/>
            </w:rPr>
            <m:t>=38</m:t>
          </m:r>
          <m:r>
            <w:rPr>
              <w:rFonts w:hint="eastAsia" w:ascii="Cambria Math" w:hAnsi="Cambria Math" w:eastAsiaTheme="minorEastAsia"/>
              <w:color w:val="FF0000"/>
              <w:lang w:eastAsia="zh-CN"/>
            </w:rPr>
            <m:t>±</m:t>
          </m:r>
          <m:r>
            <w:rPr>
              <w:rFonts w:ascii="Cambria Math" w:hAnsi="Cambria Math" w:eastAsiaTheme="minorEastAsia"/>
              <w:color w:val="FF0000"/>
              <w:lang w:eastAsia="zh-CN"/>
            </w:rPr>
            <m:t xml:space="preserve"> 4kJ</m:t>
          </m:r>
          <m:r>
            <w:rPr>
              <w:rFonts w:hint="eastAsia" w:ascii="Cambria Math" w:hAnsi="Cambria Math" w:eastAsiaTheme="minorEastAsia"/>
              <w:color w:val="FF0000"/>
              <w:lang w:eastAsia="zh-CN"/>
            </w:rPr>
            <m:t>/mol</m:t>
          </m:r>
        </m:oMath>
      </m:oMathPara>
    </w:p>
    <w:p w:rsidR="00AD52BB" w:rsidP="162C46C1" w:rsidRDefault="00AD52BB" w14:paraId="1264B53E" w14:textId="77777777">
      <w:pPr>
        <w:pStyle w:val="MonParagraphe"/>
        <w:rPr>
          <w:i/>
          <w:lang w:eastAsia="zh-CN"/>
        </w:rPr>
      </w:pPr>
    </w:p>
    <w:p w:rsidR="00AD52BB" w:rsidP="00CF24C9" w:rsidRDefault="00AD52BB" w14:paraId="0B93B320" w14:textId="6F66D4D2">
      <w:pPr>
        <w:pStyle w:val="MonTitreSousSection"/>
        <w:rPr>
          <w:lang w:eastAsia="zh-CN"/>
        </w:rPr>
      </w:pPr>
      <w:r>
        <w:rPr>
          <w:lang w:eastAsia="zh-CN"/>
        </w:rPr>
        <w:t>Incertitudes</w:t>
      </w:r>
      <w:r w:rsidR="00CF24C9">
        <w:rPr>
          <w:lang w:eastAsia="zh-CN"/>
        </w:rPr>
        <w:t xml:space="preserve"> : </w:t>
      </w:r>
    </w:p>
    <w:p w:rsidR="006833D2" w:rsidP="006833D2" w:rsidRDefault="006833D2" w14:paraId="5CBA1EBF" w14:textId="36B878B0">
      <w:pPr>
        <w:pStyle w:val="MonParagraphe"/>
        <w:rPr>
          <w:rFonts w:eastAsiaTheme="minorEastAsia"/>
          <w:lang w:eastAsia="zh-CN"/>
        </w:rPr>
      </w:pPr>
      <w:r>
        <w:rPr>
          <w:rFonts w:hint="eastAsia" w:eastAsiaTheme="minorEastAsia"/>
          <w:lang w:eastAsia="zh-CN"/>
        </w:rPr>
        <w:t>L</w:t>
      </w:r>
      <w:r>
        <w:rPr>
          <w:rFonts w:eastAsiaTheme="minorEastAsia"/>
          <w:lang w:eastAsia="zh-CN"/>
        </w:rPr>
        <w:t xml:space="preserve">’incertitude sur la pression et la température sont dues uniquement à la lecture, donc deux fois une demi-graduation, respectivement 0.02 bar et 1 </w:t>
      </w:r>
      <w:r>
        <w:rPr>
          <w:rFonts w:hint="eastAsia" w:eastAsiaTheme="minorEastAsia"/>
          <w:lang w:eastAsia="zh-CN"/>
        </w:rPr>
        <w:t>°</w:t>
      </w:r>
      <w:r>
        <w:rPr>
          <w:rFonts w:hint="eastAsia" w:eastAsiaTheme="minorEastAsia"/>
          <w:lang w:eastAsia="zh-CN"/>
        </w:rPr>
        <w:t>C</w:t>
      </w:r>
      <w:r>
        <w:rPr>
          <w:rFonts w:eastAsiaTheme="minorEastAsia"/>
          <w:lang w:eastAsia="zh-CN"/>
        </w:rPr>
        <w:t>.</w:t>
      </w:r>
      <w:r w:rsidR="002F23AF">
        <w:rPr>
          <w:rFonts w:eastAsiaTheme="minorEastAsia"/>
          <w:lang w:eastAsia="zh-CN"/>
        </w:rPr>
        <w:t xml:space="preserve"> </w:t>
      </w:r>
    </w:p>
    <w:p w:rsidRPr="007F16CA" w:rsidR="002F23AF" w:rsidP="006833D2" w:rsidRDefault="000F2956" w14:paraId="3DC37DB1" w14:textId="5F9526A8">
      <w:pPr>
        <w:pStyle w:val="MonParagraphe"/>
        <w:rPr>
          <w:rFonts w:eastAsiaTheme="minorEastAsia"/>
          <w:lang w:eastAsia="zh-CN"/>
        </w:rPr>
      </w:pPr>
      <m:oMathPara>
        <m:oMath>
          <m:r>
            <w:rPr>
              <w:rFonts w:ascii="Cambria Math" w:hAnsi="Cambria Math" w:eastAsiaTheme="minorEastAsia"/>
              <w:lang w:eastAsia="zh-CN"/>
            </w:rPr>
            <m:t>∆</m:t>
          </m:r>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r>
            <w:rPr>
              <w:rFonts w:ascii="Cambria Math" w:hAnsi="Cambria Math" w:eastAsiaTheme="minorEastAsia"/>
              <w:lang w:eastAsia="zh-CN"/>
            </w:rPr>
            <m:t>=</m:t>
          </m:r>
          <m:r>
            <w:rPr>
              <w:rFonts w:ascii="Cambria Math" w:hAnsi="Cambria Math" w:eastAsiaTheme="minorEastAsia"/>
              <w:lang w:eastAsia="zh-CN"/>
            </w:rPr>
            <m:t>0.02</m:t>
          </m:r>
          <m:r>
            <w:rPr>
              <w:rFonts w:ascii="Cambria Math" w:hAnsi="Cambria Math" w:eastAsiaTheme="minorEastAsia"/>
              <w:lang w:eastAsia="zh-CN"/>
            </w:rPr>
            <m:t xml:space="preserve"> </m:t>
          </m:r>
          <m:r>
            <w:rPr>
              <w:rFonts w:ascii="Cambria Math" w:hAnsi="Cambria Math" w:eastAsiaTheme="minorEastAsia"/>
              <w:lang w:eastAsia="zh-CN"/>
            </w:rPr>
            <m:t>bar</m:t>
          </m:r>
        </m:oMath>
      </m:oMathPara>
    </w:p>
    <w:p w:rsidRPr="00B20B9C" w:rsidR="007F16CA" w:rsidP="006833D2" w:rsidRDefault="007F16CA" w14:paraId="419BAD32" w14:textId="01922B56">
      <w:pPr>
        <w:pStyle w:val="MonParagraphe"/>
        <w:rPr>
          <w:rFonts w:eastAsiaTheme="minorEastAsia"/>
          <w:lang w:eastAsia="zh-CN"/>
        </w:rPr>
      </w:pPr>
      <m:oMathPara>
        <m:oMath>
          <m:r>
            <w:rPr>
              <w:rFonts w:ascii="Cambria Math" w:hAnsi="Cambria Math" w:eastAsiaTheme="minorEastAsia"/>
              <w:lang w:eastAsia="zh-CN"/>
            </w:rPr>
            <w:lastRenderedPageBreak/>
            <m:t>∆T</m:t>
          </m:r>
          <m:r>
            <w:rPr>
              <w:rFonts w:ascii="Cambria Math" w:hAnsi="Cambria Math" w:eastAsiaTheme="minorEastAsia"/>
              <w:lang w:eastAsia="zh-CN"/>
            </w:rPr>
            <m:t>=0.</m:t>
          </m:r>
          <m:r>
            <w:rPr>
              <w:rFonts w:ascii="Cambria Math" w:hAnsi="Cambria Math" w:eastAsiaTheme="minorEastAsia"/>
              <w:lang w:eastAsia="zh-CN"/>
            </w:rPr>
            <m:t>1</m:t>
          </m:r>
          <m:r>
            <w:rPr>
              <w:rFonts w:ascii="Cambria Math" w:hAnsi="Cambria Math" w:eastAsiaTheme="minorEastAsia"/>
              <w:lang w:eastAsia="zh-CN"/>
            </w:rPr>
            <m:t xml:space="preserve"> </m:t>
          </m:r>
          <m:r>
            <w:rPr>
              <w:rFonts w:ascii="Cambria Math" w:hAnsi="Cambria Math" w:eastAsiaTheme="minorEastAsia"/>
              <w:lang w:eastAsia="zh-CN"/>
            </w:rPr>
            <m:t>°C</m:t>
          </m:r>
        </m:oMath>
      </m:oMathPara>
    </w:p>
    <w:p w:rsidR="00B20B9C" w:rsidP="006833D2" w:rsidRDefault="00B20B9C" w14:paraId="075F8271" w14:textId="23C50D02">
      <w:pPr>
        <w:pStyle w:val="MonParagraphe"/>
        <w:rPr>
          <w:rFonts w:eastAsiaTheme="minorEastAsia"/>
          <w:lang w:eastAsia="zh-CN"/>
        </w:rPr>
      </w:pPr>
    </w:p>
    <w:p w:rsidR="00D831C3" w:rsidP="00D831C3" w:rsidRDefault="008B7BAD" w14:paraId="762940CE" w14:textId="092CA097">
      <w:pPr>
        <w:pStyle w:val="MonParagraphe"/>
        <w:ind w:firstLine="0"/>
        <w:rPr>
          <w:rFonts w:eastAsiaTheme="minorEastAsia"/>
          <w:lang w:eastAsia="zh-CN"/>
        </w:rPr>
      </w:pPr>
      <w:r>
        <w:rPr>
          <w:rFonts w:eastAsiaTheme="minorEastAsia"/>
          <w:lang w:eastAsia="zh-CN"/>
        </w:rPr>
        <w:t xml:space="preserve">Pour </w:t>
      </w:r>
      <w:r w:rsidR="00957741">
        <w:rPr>
          <w:rFonts w:eastAsiaTheme="minorEastAsia"/>
          <w:lang w:eastAsia="zh-CN"/>
        </w:rPr>
        <w:t xml:space="preserve">les rectangles d’incertitude </w:t>
      </w:r>
      <w:r w:rsidR="00733D15">
        <w:rPr>
          <w:rFonts w:eastAsiaTheme="minorEastAsia"/>
          <w:lang w:eastAsia="zh-CN"/>
        </w:rPr>
        <w:t>des points mesurés</w:t>
      </w:r>
      <w:r w:rsidR="00267758">
        <w:rPr>
          <w:rFonts w:eastAsiaTheme="minorEastAsia"/>
          <w:lang w:eastAsia="zh-CN"/>
        </w:rPr>
        <w:t>, on a :</w:t>
      </w:r>
    </w:p>
    <w:p w:rsidR="00C77860" w:rsidP="00D831C3" w:rsidRDefault="00367FD6" w14:paraId="100C374C" w14:textId="0CA14D4C">
      <w:pPr>
        <w:pStyle w:val="MonParagraphe"/>
        <w:ind w:firstLine="0"/>
        <w:rPr>
          <w:rFonts w:eastAsiaTheme="minorEastAsia"/>
          <w:lang w:eastAsia="zh-CN"/>
        </w:rPr>
      </w:pPr>
      <m:oMathPara>
        <m:oMath>
          <m:r>
            <w:rPr>
              <w:rFonts w:ascii="Cambria Math" w:hAnsi="Cambria Math" w:eastAsiaTheme="minorEastAsia"/>
              <w:lang w:eastAsia="zh-CN"/>
            </w:rPr>
            <m:t>d</m:t>
          </m:r>
          <m:d>
            <m:dPr>
              <m:ctrlPr>
                <w:rPr>
                  <w:rFonts w:ascii="Cambria Math" w:hAnsi="Cambria Math" w:eastAsiaTheme="minorEastAsia"/>
                  <w:i/>
                  <w:lang w:eastAsia="zh-CN"/>
                </w:rPr>
              </m:ctrlPr>
            </m:dPr>
            <m:e>
              <m:r>
                <w:rPr>
                  <w:rFonts w:ascii="Cambria Math" w:hAnsi="Cambria Math" w:eastAsiaTheme="minorEastAsia"/>
                  <w:lang w:eastAsia="zh-CN"/>
                </w:rPr>
                <m:t>ln</m:t>
              </m:r>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e>
          </m:d>
          <m:r>
            <w:rPr>
              <w:rFonts w:ascii="Cambria Math" w:hAnsi="Cambria Math" w:eastAsiaTheme="minorEastAsia"/>
              <w:lang w:eastAsia="zh-CN"/>
            </w:rPr>
            <m:t xml:space="preserve">= </m:t>
          </m:r>
          <m:f>
            <m:fPr>
              <m:ctrlPr>
                <w:rPr>
                  <w:rFonts w:ascii="Cambria Math" w:hAnsi="Cambria Math" w:eastAsiaTheme="minorEastAsia"/>
                  <w:i/>
                  <w:lang w:eastAsia="zh-CN"/>
                </w:rPr>
              </m:ctrlPr>
            </m:fPr>
            <m:num>
              <m:r>
                <w:rPr>
                  <w:rFonts w:ascii="Cambria Math" w:hAnsi="Cambria Math" w:eastAsiaTheme="minorEastAsia"/>
                  <w:lang w:eastAsia="zh-CN"/>
                </w:rPr>
                <m:t>d</m:t>
              </m:r>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num>
            <m:den>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den>
          </m:f>
          <m:r>
            <w:rPr>
              <w:rFonts w:ascii="Cambria Math" w:hAnsi="Cambria Math" w:eastAsiaTheme="minorEastAsia"/>
              <w:lang w:eastAsia="zh-CN"/>
            </w:rPr>
            <m:t xml:space="preserve">  </m:t>
          </m:r>
          <m:r>
            <w:rPr>
              <w:rFonts w:ascii="Cambria Math" w:hAnsi="Cambria Math" w:eastAsiaTheme="minorEastAsia"/>
              <w:lang w:eastAsia="zh-CN"/>
            </w:rPr>
            <m:t xml:space="preserve">⟹ </m:t>
          </m:r>
          <m:r>
            <w:rPr>
              <w:rFonts w:ascii="Cambria Math" w:hAnsi="Cambria Math" w:eastAsiaTheme="minorEastAsia"/>
              <w:lang w:eastAsia="zh-CN"/>
            </w:rPr>
            <m:t>∆ln</m:t>
          </m:r>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r>
            <w:rPr>
              <w:rFonts w:ascii="Cambria Math" w:hAnsi="Cambria Math" w:eastAsiaTheme="minorEastAsia"/>
              <w:lang w:eastAsia="zh-CN"/>
            </w:rPr>
            <m:t xml:space="preserve">= </m:t>
          </m:r>
          <m:f>
            <m:fPr>
              <m:ctrlPr>
                <w:rPr>
                  <w:rFonts w:ascii="Cambria Math" w:hAnsi="Cambria Math" w:eastAsiaTheme="minorEastAsia"/>
                  <w:i/>
                  <w:lang w:eastAsia="zh-CN"/>
                </w:rPr>
              </m:ctrlPr>
            </m:fPr>
            <m:num>
              <m:r>
                <w:rPr>
                  <w:rFonts w:ascii="Cambria Math" w:hAnsi="Cambria Math" w:eastAsiaTheme="minorEastAsia"/>
                  <w:lang w:eastAsia="zh-CN"/>
                </w:rPr>
                <m:t>∆</m:t>
              </m:r>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num>
            <m:den>
              <m:sSup>
                <m:sSupPr>
                  <m:ctrlPr>
                    <w:rPr>
                      <w:rFonts w:ascii="Cambria Math" w:hAnsi="Cambria Math" w:eastAsiaTheme="minorEastAsia"/>
                      <w:i/>
                      <w:lang w:eastAsia="zh-CN"/>
                    </w:rPr>
                  </m:ctrlPr>
                </m:sSupPr>
                <m:e>
                  <m:r>
                    <w:rPr>
                      <w:rFonts w:ascii="Cambria Math" w:hAnsi="Cambria Math" w:eastAsiaTheme="minorEastAsia"/>
                      <w:lang w:eastAsia="zh-CN"/>
                    </w:rPr>
                    <m:t>P</m:t>
                  </m:r>
                </m:e>
                <m:sup>
                  <m:r>
                    <w:rPr>
                      <w:rFonts w:ascii="Cambria Math" w:hAnsi="Cambria Math" w:eastAsiaTheme="minorEastAsia"/>
                      <w:lang w:eastAsia="zh-CN"/>
                    </w:rPr>
                    <m:t>*</m:t>
                  </m:r>
                </m:sup>
              </m:sSup>
            </m:den>
          </m:f>
        </m:oMath>
      </m:oMathPara>
    </w:p>
    <w:p w:rsidRPr="004C1CC1" w:rsidR="00C77860" w:rsidP="00D831C3" w:rsidRDefault="00C77860" w14:paraId="237FF63C" w14:textId="77777777">
      <w:pPr>
        <w:pStyle w:val="MonParagraphe"/>
        <w:ind w:firstLine="0"/>
        <w:rPr>
          <w:rFonts w:eastAsiaTheme="minorEastAsia"/>
          <w:lang w:eastAsia="zh-CN"/>
        </w:rPr>
      </w:pPr>
    </w:p>
    <w:p w:rsidR="00E91E14" w:rsidP="00D831C3" w:rsidRDefault="00E91E14" w14:paraId="57A7CBEC" w14:textId="0401E321">
      <w:pPr>
        <w:pStyle w:val="MonParagraphe"/>
        <w:ind w:firstLine="0"/>
        <w:rPr>
          <w:rFonts w:eastAsiaTheme="minorEastAsia"/>
          <w:lang w:eastAsia="zh-CN"/>
        </w:rPr>
      </w:pPr>
      <m:oMathPara>
        <m:oMath>
          <m:r>
            <w:rPr>
              <w:rFonts w:ascii="Cambria Math" w:hAnsi="Cambria Math" w:eastAsiaTheme="minorEastAsia"/>
              <w:lang w:eastAsia="zh-CN"/>
            </w:rPr>
            <m:t>d</m:t>
          </m:r>
          <m:d>
            <m:dPr>
              <m:ctrlPr>
                <w:rPr>
                  <w:rFonts w:ascii="Cambria Math" w:hAnsi="Cambria Math" w:eastAsiaTheme="minorEastAsia"/>
                  <w:i/>
                  <w:lang w:eastAsia="zh-CN"/>
                </w:rPr>
              </m:ctrlPr>
            </m:dPr>
            <m:e>
              <m:r>
                <w:rPr>
                  <w:rFonts w:ascii="Cambria Math" w:hAnsi="Cambria Math" w:eastAsiaTheme="minorEastAsia"/>
                  <w:lang w:eastAsia="zh-CN"/>
                </w:rPr>
                <m:t>-</m:t>
              </m:r>
              <m:f>
                <m:fPr>
                  <m:ctrlPr>
                    <w:rPr>
                      <w:rFonts w:ascii="Cambria Math" w:hAnsi="Cambria Math" w:eastAsiaTheme="minorEastAsia"/>
                      <w:i/>
                      <w:lang w:eastAsia="zh-CN"/>
                    </w:rPr>
                  </m:ctrlPr>
                </m:fPr>
                <m:num>
                  <m:r>
                    <w:rPr>
                      <w:rFonts w:ascii="Cambria Math" w:hAnsi="Cambria Math" w:eastAsiaTheme="minorEastAsia"/>
                      <w:lang w:eastAsia="zh-CN"/>
                    </w:rPr>
                    <m:t>1</m:t>
                  </m:r>
                </m:num>
                <m:den>
                  <m:r>
                    <w:rPr>
                      <w:rFonts w:ascii="Cambria Math" w:hAnsi="Cambria Math" w:eastAsiaTheme="minorEastAsia"/>
                      <w:lang w:eastAsia="zh-CN"/>
                    </w:rPr>
                    <m:t>RT</m:t>
                  </m:r>
                </m:den>
              </m:f>
            </m:e>
          </m:d>
          <m:r>
            <w:rPr>
              <w:rFonts w:ascii="Cambria Math" w:hAnsi="Cambria Math" w:eastAsiaTheme="minorEastAsia"/>
              <w:lang w:eastAsia="zh-CN"/>
            </w:rPr>
            <m:t>=</m:t>
          </m:r>
          <m:f>
            <m:fPr>
              <m:ctrlPr>
                <w:rPr>
                  <w:rFonts w:ascii="Cambria Math" w:hAnsi="Cambria Math" w:eastAsiaTheme="minorEastAsia"/>
                  <w:i/>
                  <w:lang w:eastAsia="zh-CN"/>
                </w:rPr>
              </m:ctrlPr>
            </m:fPr>
            <m:num>
              <m:r>
                <w:rPr>
                  <w:rFonts w:ascii="Cambria Math" w:hAnsi="Cambria Math" w:eastAsiaTheme="minorEastAsia"/>
                  <w:lang w:eastAsia="zh-CN"/>
                </w:rPr>
                <m:t>d</m:t>
              </m:r>
              <m:r>
                <w:rPr>
                  <w:rFonts w:ascii="Cambria Math" w:hAnsi="Cambria Math" w:eastAsiaTheme="minorEastAsia"/>
                  <w:lang w:eastAsia="zh-CN"/>
                </w:rPr>
                <m:t>T</m:t>
              </m:r>
            </m:num>
            <m:den>
              <m:r>
                <w:rPr>
                  <w:rFonts w:ascii="Cambria Math" w:hAnsi="Cambria Math" w:eastAsiaTheme="minorEastAsia"/>
                  <w:lang w:eastAsia="zh-CN"/>
                </w:rPr>
                <m:t>R</m:t>
              </m:r>
              <m:sSup>
                <m:sSupPr>
                  <m:ctrlPr>
                    <w:rPr>
                      <w:rFonts w:ascii="Cambria Math" w:hAnsi="Cambria Math" w:eastAsiaTheme="minorEastAsia"/>
                      <w:i/>
                      <w:lang w:eastAsia="zh-CN"/>
                    </w:rPr>
                  </m:ctrlPr>
                </m:sSupPr>
                <m:e>
                  <m:r>
                    <w:rPr>
                      <w:rFonts w:ascii="Cambria Math" w:hAnsi="Cambria Math" w:eastAsiaTheme="minorEastAsia"/>
                      <w:lang w:eastAsia="zh-CN"/>
                    </w:rPr>
                    <m:t>T</m:t>
                  </m:r>
                </m:e>
                <m:sup>
                  <m:r>
                    <w:rPr>
                      <w:rFonts w:ascii="Cambria Math" w:hAnsi="Cambria Math" w:eastAsiaTheme="minorEastAsia"/>
                      <w:lang w:eastAsia="zh-CN"/>
                    </w:rPr>
                    <m:t>2</m:t>
                  </m:r>
                </m:sup>
              </m:sSup>
            </m:den>
          </m:f>
          <m:r>
            <w:rPr>
              <w:rFonts w:ascii="Cambria Math" w:hAnsi="Cambria Math" w:eastAsiaTheme="minorEastAsia"/>
              <w:lang w:eastAsia="zh-CN"/>
            </w:rPr>
            <m:t xml:space="preserve">   ⟹  </m:t>
          </m:r>
          <m:r>
            <w:rPr>
              <w:rFonts w:ascii="Cambria Math" w:hAnsi="Cambria Math" w:eastAsiaTheme="minorEastAsia"/>
              <w:lang w:eastAsia="zh-CN"/>
            </w:rPr>
            <m:t>∆</m:t>
          </m:r>
          <m:d>
            <m:dPr>
              <m:ctrlPr>
                <w:rPr>
                  <w:rFonts w:ascii="Cambria Math" w:hAnsi="Cambria Math" w:eastAsiaTheme="minorEastAsia"/>
                  <w:i/>
                  <w:lang w:eastAsia="zh-CN"/>
                </w:rPr>
              </m:ctrlPr>
            </m:dPr>
            <m:e>
              <m:r>
                <w:rPr>
                  <w:rFonts w:ascii="Cambria Math" w:hAnsi="Cambria Math" w:eastAsiaTheme="minorEastAsia"/>
                  <w:lang w:eastAsia="zh-CN"/>
                </w:rPr>
                <m:t>-</m:t>
              </m:r>
              <m:f>
                <m:fPr>
                  <m:ctrlPr>
                    <w:rPr>
                      <w:rFonts w:ascii="Cambria Math" w:hAnsi="Cambria Math" w:eastAsiaTheme="minorEastAsia"/>
                      <w:i/>
                      <w:lang w:eastAsia="zh-CN"/>
                    </w:rPr>
                  </m:ctrlPr>
                </m:fPr>
                <m:num>
                  <m:r>
                    <w:rPr>
                      <w:rFonts w:ascii="Cambria Math" w:hAnsi="Cambria Math" w:eastAsiaTheme="minorEastAsia"/>
                      <w:lang w:eastAsia="zh-CN"/>
                    </w:rPr>
                    <m:t>1</m:t>
                  </m:r>
                </m:num>
                <m:den>
                  <m:r>
                    <w:rPr>
                      <w:rFonts w:ascii="Cambria Math" w:hAnsi="Cambria Math" w:eastAsiaTheme="minorEastAsia"/>
                      <w:lang w:eastAsia="zh-CN"/>
                    </w:rPr>
                    <m:t>RT</m:t>
                  </m:r>
                </m:den>
              </m:f>
            </m:e>
          </m:d>
          <m:r>
            <w:rPr>
              <w:rFonts w:ascii="Cambria Math" w:hAnsi="Cambria Math" w:eastAsiaTheme="minorEastAsia"/>
              <w:lang w:eastAsia="zh-CN"/>
            </w:rPr>
            <m:t>=</m:t>
          </m:r>
          <m:f>
            <m:fPr>
              <m:ctrlPr>
                <w:rPr>
                  <w:rFonts w:ascii="Cambria Math" w:hAnsi="Cambria Math" w:eastAsiaTheme="minorEastAsia"/>
                  <w:i/>
                  <w:lang w:eastAsia="zh-CN"/>
                </w:rPr>
              </m:ctrlPr>
            </m:fPr>
            <m:num>
              <m:r>
                <w:rPr>
                  <w:rFonts w:ascii="Cambria Math" w:hAnsi="Cambria Math" w:eastAsiaTheme="minorEastAsia"/>
                  <w:lang w:eastAsia="zh-CN"/>
                </w:rPr>
                <m:t>∆T</m:t>
              </m:r>
            </m:num>
            <m:den>
              <m:r>
                <w:rPr>
                  <w:rFonts w:ascii="Cambria Math" w:hAnsi="Cambria Math" w:eastAsiaTheme="minorEastAsia"/>
                  <w:lang w:eastAsia="zh-CN"/>
                </w:rPr>
                <m:t>R</m:t>
              </m:r>
              <m:sSup>
                <m:sSupPr>
                  <m:ctrlPr>
                    <w:rPr>
                      <w:rFonts w:ascii="Cambria Math" w:hAnsi="Cambria Math" w:eastAsiaTheme="minorEastAsia"/>
                      <w:i/>
                      <w:lang w:eastAsia="zh-CN"/>
                    </w:rPr>
                  </m:ctrlPr>
                </m:sSupPr>
                <m:e>
                  <m:r>
                    <w:rPr>
                      <w:rFonts w:ascii="Cambria Math" w:hAnsi="Cambria Math" w:eastAsiaTheme="minorEastAsia"/>
                      <w:lang w:eastAsia="zh-CN"/>
                    </w:rPr>
                    <m:t>T</m:t>
                  </m:r>
                </m:e>
                <m:sup>
                  <m:r>
                    <w:rPr>
                      <w:rFonts w:ascii="Cambria Math" w:hAnsi="Cambria Math" w:eastAsiaTheme="minorEastAsia"/>
                      <w:lang w:eastAsia="zh-CN"/>
                    </w:rPr>
                    <m:t>2</m:t>
                  </m:r>
                </m:sup>
              </m:sSup>
            </m:den>
          </m:f>
        </m:oMath>
      </m:oMathPara>
    </w:p>
    <w:p w:rsidR="00E91E14" w:rsidP="00D831C3" w:rsidRDefault="00E91E14" w14:paraId="4CECB162" w14:textId="77777777">
      <w:pPr>
        <w:pStyle w:val="MonParagraphe"/>
        <w:ind w:firstLine="0"/>
        <w:rPr>
          <w:rFonts w:eastAsiaTheme="minorEastAsia"/>
          <w:lang w:eastAsia="zh-CN"/>
        </w:rPr>
      </w:pPr>
    </w:p>
    <w:p w:rsidRPr="00CB336E" w:rsidR="004C1CC1" w:rsidP="00D831C3" w:rsidRDefault="004C1CC1" w14:paraId="1A00322C" w14:textId="5D7DAC56">
      <w:pPr>
        <w:pStyle w:val="MonParagraphe"/>
        <w:ind w:firstLine="0"/>
        <w:rPr>
          <w:rFonts w:eastAsiaTheme="minorEastAsia"/>
          <w:lang w:eastAsia="zh-CN"/>
        </w:rPr>
      </w:pPr>
    </w:p>
    <w:p w:rsidR="00CB336E" w:rsidP="00D831C3" w:rsidRDefault="00CB336E" w14:paraId="0AC8258C" w14:textId="6596C418">
      <w:pPr>
        <w:pStyle w:val="MonParagraphe"/>
        <w:ind w:firstLine="0"/>
        <w:rPr>
          <w:rFonts w:eastAsiaTheme="minorEastAsia"/>
          <w:lang w:eastAsia="zh-CN"/>
        </w:rPr>
      </w:pPr>
      <w:r>
        <w:rPr>
          <w:rFonts w:eastAsiaTheme="minorEastAsia"/>
          <w:lang w:eastAsia="zh-CN"/>
        </w:rPr>
        <w:t xml:space="preserve">Pour </w:t>
      </w:r>
      <w:r w:rsidR="00130C64">
        <w:rPr>
          <w:rFonts w:eastAsiaTheme="minorEastAsia"/>
          <w:lang w:eastAsia="zh-CN"/>
        </w:rPr>
        <w:t xml:space="preserve">connaître l’incertitude </w:t>
      </w:r>
      <w:r w:rsidR="007E6C40">
        <w:rPr>
          <w:rFonts w:eastAsiaTheme="minorEastAsia"/>
          <w:lang w:eastAsia="zh-CN"/>
        </w:rPr>
        <w:t xml:space="preserve">sur </w:t>
      </w:r>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Δ</m:t>
                </m:r>
              </m:e>
              <m:sub>
                <m:r>
                  <w:rPr>
                    <w:rFonts w:ascii="Cambria Math" w:hAnsi="Cambria Math"/>
                  </w:rPr>
                  <m:t>vap</m:t>
                </m:r>
              </m:sub>
            </m:sSub>
            <m:r>
              <w:rPr>
                <w:rFonts w:ascii="Cambria Math" w:hAnsi="Cambria Math"/>
              </w:rPr>
              <m:t>H</m:t>
            </m:r>
          </m:e>
        </m:acc>
      </m:oMath>
      <w:r w:rsidR="007E6C40">
        <w:rPr>
          <w:rFonts w:eastAsiaTheme="minorEastAsia"/>
        </w:rPr>
        <w:t xml:space="preserve"> on </w:t>
      </w:r>
      <w:r w:rsidR="00D32BD9">
        <w:rPr>
          <w:rFonts w:eastAsiaTheme="minorEastAsia"/>
        </w:rPr>
        <w:t xml:space="preserve">trace sur </w:t>
      </w:r>
      <w:proofErr w:type="spellStart"/>
      <w:r w:rsidR="00D32BD9">
        <w:rPr>
          <w:rFonts w:eastAsiaTheme="minorEastAsia"/>
        </w:rPr>
        <w:t>MatLab</w:t>
      </w:r>
      <w:proofErr w:type="spellEnd"/>
      <w:r w:rsidR="00647123">
        <w:rPr>
          <w:rFonts w:eastAsiaTheme="minorEastAsia"/>
        </w:rPr>
        <w:t xml:space="preserve"> les droites avec </w:t>
      </w:r>
      <w:r w:rsidR="00833DFA">
        <w:rPr>
          <w:rFonts w:eastAsiaTheme="minorEastAsia"/>
        </w:rPr>
        <w:t>des</w:t>
      </w:r>
      <w:r w:rsidR="00647123">
        <w:rPr>
          <w:rFonts w:eastAsiaTheme="minorEastAsia"/>
        </w:rPr>
        <w:t xml:space="preserve"> c</w:t>
      </w:r>
      <w:r w:rsidR="002F120C">
        <w:rPr>
          <w:rFonts w:eastAsiaTheme="minorEastAsia"/>
        </w:rPr>
        <w:t>oe</w:t>
      </w:r>
      <w:r w:rsidR="007D6146">
        <w:rPr>
          <w:rFonts w:eastAsiaTheme="minorEastAsia"/>
        </w:rPr>
        <w:t xml:space="preserve">fficients directeurs </w:t>
      </w:r>
      <w:r w:rsidR="00684767">
        <w:rPr>
          <w:rFonts w:eastAsiaTheme="minorEastAsia"/>
        </w:rPr>
        <w:t>extré</w:t>
      </w:r>
      <w:r w:rsidR="007D6146">
        <w:rPr>
          <w:rFonts w:eastAsiaTheme="minorEastAsia"/>
        </w:rPr>
        <w:t>mal</w:t>
      </w:r>
      <w:r w:rsidR="006846E1">
        <w:rPr>
          <w:rFonts w:eastAsiaTheme="minorEastAsia"/>
        </w:rPr>
        <w:t>es</w:t>
      </w:r>
      <w:r w:rsidR="00D76B73">
        <w:rPr>
          <w:rFonts w:eastAsiaTheme="minorEastAsia"/>
        </w:rPr>
        <w:t xml:space="preserve"> (minimum et maximum)</w:t>
      </w:r>
      <w:r w:rsidR="00EA25D3">
        <w:rPr>
          <w:rFonts w:eastAsiaTheme="minorEastAsia"/>
        </w:rPr>
        <w:t xml:space="preserve"> en utilisant les rectangles d’incertitudes construits. </w:t>
      </w:r>
    </w:p>
    <w:p w:rsidR="00672071" w:rsidP="00E35112" w:rsidRDefault="00E35112" w14:paraId="7B284BFE" w14:textId="7619A391">
      <w:pPr>
        <w:pStyle w:val="MonParagraphe"/>
        <w:rPr>
          <w:lang w:eastAsia="zh-CN"/>
        </w:rPr>
      </w:pPr>
      <w:r>
        <w:rPr>
          <w:lang w:eastAsia="zh-CN"/>
        </w:rPr>
        <w:t>On</w:t>
      </w:r>
      <w:r w:rsidR="00672071">
        <w:rPr>
          <w:lang w:eastAsia="zh-CN"/>
        </w:rPr>
        <w:t xml:space="preserve"> </w:t>
      </w:r>
      <w:r>
        <w:rPr>
          <w:lang w:eastAsia="zh-CN"/>
        </w:rPr>
        <w:t>obtient</w:t>
      </w:r>
      <w:r w:rsidR="00672071">
        <w:rPr>
          <w:lang w:eastAsia="zh-CN"/>
        </w:rPr>
        <w:t xml:space="preserve"> </w:t>
      </w:r>
      <w:r>
        <w:rPr>
          <w:lang w:eastAsia="zh-CN"/>
        </w:rPr>
        <w:t xml:space="preserve">alors : </w:t>
      </w:r>
    </w:p>
    <w:p w:rsidRPr="000D64BE" w:rsidR="00E35112" w:rsidP="00E35112" w:rsidRDefault="00E35112" w14:paraId="210EE963" w14:textId="672DA1A1">
      <w:pPr>
        <w:pStyle w:val="MonParagraphe"/>
        <w:rPr>
          <w:rFonts w:eastAsiaTheme="minorEastAsia"/>
        </w:rPr>
      </w:pPr>
      <w:r w:rsidRPr="00E35112">
        <w:rPr>
          <w:rFonts w:ascii="Cambria Math" w:hAnsi="Cambria Math"/>
          <w:i/>
        </w:rPr>
        <w:br/>
      </w:r>
      <m:oMathPara>
        <m:oMath>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Δ</m:t>
                      </m:r>
                    </m:e>
                    <m:sub>
                      <m:r>
                        <w:rPr>
                          <w:rFonts w:ascii="Cambria Math" w:hAnsi="Cambria Math"/>
                        </w:rPr>
                        <m:t>vap</m:t>
                      </m:r>
                    </m:sub>
                  </m:sSub>
                  <m:r>
                    <w:rPr>
                      <w:rFonts w:ascii="Cambria Math" w:hAnsi="Cambria Math"/>
                    </w:rPr>
                    <m:t>H</m:t>
                  </m:r>
                </m:e>
              </m:acc>
            </m:e>
            <m:sub>
              <m:r>
                <w:rPr>
                  <w:rFonts w:ascii="Cambria Math" w:hAnsi="Cambria Math"/>
                </w:rPr>
                <m:t>max</m:t>
              </m:r>
            </m:sub>
          </m:sSub>
          <m:r>
            <w:rPr>
              <w:rFonts w:ascii="Cambria Math" w:hAnsi="Cambria Math"/>
            </w:rPr>
            <m:t>=40.8 kJ</m:t>
          </m:r>
          <m:r>
            <w:rPr>
              <w:rFonts w:hint="eastAsia" w:ascii="Cambria Math" w:hAnsi="Cambria Math" w:eastAsiaTheme="minorEastAsia"/>
              <w:lang w:eastAsia="zh-CN"/>
            </w:rPr>
            <m:t>/mo</m:t>
          </m:r>
          <m:r>
            <w:rPr>
              <w:rFonts w:ascii="Cambria Math" w:hAnsi="Cambria Math" w:eastAsiaTheme="minorEastAsia"/>
              <w:lang w:eastAsia="zh-CN"/>
            </w:rPr>
            <m:t>l</m:t>
          </m:r>
          <m:r>
            <w:rPr>
              <w:rFonts w:ascii="Cambria Math" w:hAnsi="Cambria Math" w:eastAsiaTheme="minorEastAsia"/>
              <w:lang w:eastAsia="zh-CN"/>
            </w:rPr>
            <m:t xml:space="preserve"> </m:t>
          </m:r>
          <m:r>
            <w:rPr>
              <w:rFonts w:ascii="Cambria Math" w:hAnsi="Cambria Math" w:eastAsiaTheme="minorEastAsia"/>
              <w:lang w:eastAsia="zh-CN"/>
            </w:rPr>
            <m:t xml:space="preserve">        </m:t>
          </m:r>
          <m:sSub>
            <m:sSubPr>
              <m:ctrlPr>
                <w:rPr>
                  <w:rFonts w:ascii="Cambria Math" w:hAnsi="Cambria Math" w:eastAsiaTheme="minorEastAsia"/>
                  <w:i/>
                  <w:lang w:eastAsia="zh-CN"/>
                </w:rPr>
              </m:ctrlPr>
            </m:sSubPr>
            <m:e>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e>
            <m:sub>
              <m:r>
                <w:rPr>
                  <w:rFonts w:ascii="Cambria Math" w:hAnsi="Cambria Math" w:eastAsiaTheme="minorEastAsia"/>
                  <w:lang w:eastAsia="zh-CN"/>
                </w:rPr>
                <m:t>min</m:t>
              </m:r>
            </m:sub>
          </m:sSub>
          <m:r>
            <w:rPr>
              <w:rFonts w:ascii="Cambria Math" w:hAnsi="Cambria Math" w:eastAsiaTheme="minorEastAsia"/>
              <w:lang w:eastAsia="zh-CN"/>
            </w:rPr>
            <m:t>=35.0 kJ</m:t>
          </m:r>
          <m:r>
            <w:rPr>
              <w:rFonts w:hint="eastAsia" w:ascii="Cambria Math" w:hAnsi="Cambria Math" w:eastAsiaTheme="minorEastAsia"/>
              <w:lang w:eastAsia="zh-CN"/>
            </w:rPr>
            <m:t>/mol</m:t>
          </m:r>
        </m:oMath>
      </m:oMathPara>
    </w:p>
    <w:p w:rsidRPr="005C040B" w:rsidR="005C040B" w:rsidP="005C040B" w:rsidRDefault="00B430A0" w14:paraId="21E73E21" w14:textId="7A305123">
      <w:pPr>
        <w:pStyle w:val="MonParagraphe"/>
        <w:rPr>
          <w:lang w:eastAsia="zh-CN"/>
        </w:rPr>
      </w:pPr>
      <m:oMathPara>
        <m:oMath>
          <m:r>
            <w:rPr>
              <w:rFonts w:ascii="Cambria Math" w:hAnsi="Cambria Math" w:eastAsiaTheme="minorEastAsia"/>
              <w:lang w:eastAsia="zh-CN"/>
            </w:rPr>
            <m:t>∆</m:t>
          </m:r>
          <m:d>
            <m:dPr>
              <m:ctrlPr>
                <w:rPr>
                  <w:rFonts w:ascii="Cambria Math" w:hAnsi="Cambria Math" w:eastAsiaTheme="minorEastAsia"/>
                  <w:i/>
                  <w:lang w:eastAsia="zh-CN"/>
                </w:rPr>
              </m:ctrlPr>
            </m:dPr>
            <m:e>
              <m:acc>
                <m:accPr>
                  <m:chr m:val="̅"/>
                  <m:ctrlPr>
                    <w:rPr>
                      <w:rFonts w:ascii="Cambria Math" w:hAnsi="Cambria Math" w:eastAsiaTheme="minorEastAsia"/>
                      <w:i/>
                      <w:lang w:eastAsia="zh-CN"/>
                    </w:rPr>
                  </m:ctrlPr>
                </m:accPr>
                <m:e>
                  <m:sSub>
                    <m:sSubPr>
                      <m:ctrlPr>
                        <w:rPr>
                          <w:rFonts w:ascii="Cambria Math" w:hAnsi="Cambria Math" w:eastAsiaTheme="minorEastAsia"/>
                          <w:i/>
                          <w:lang w:eastAsia="zh-CN"/>
                        </w:rPr>
                      </m:ctrlPr>
                    </m:sSubPr>
                    <m:e>
                      <m:r>
                        <w:rPr>
                          <w:rFonts w:ascii="Cambria Math" w:hAnsi="Cambria Math" w:eastAsiaTheme="minorEastAsia"/>
                          <w:lang w:eastAsia="zh-CN"/>
                        </w:rPr>
                        <m:t>∆</m:t>
                      </m:r>
                    </m:e>
                    <m:sub>
                      <m:r>
                        <w:rPr>
                          <w:rFonts w:ascii="Cambria Math" w:hAnsi="Cambria Math" w:eastAsiaTheme="minorEastAsia"/>
                          <w:lang w:eastAsia="zh-CN"/>
                        </w:rPr>
                        <m:t>vap</m:t>
                      </m:r>
                    </m:sub>
                  </m:sSub>
                  <m:r>
                    <w:rPr>
                      <w:rFonts w:ascii="Cambria Math" w:hAnsi="Cambria Math" w:eastAsiaTheme="minorEastAsia"/>
                      <w:lang w:eastAsia="zh-CN"/>
                    </w:rPr>
                    <m:t xml:space="preserve"> H</m:t>
                  </m:r>
                </m:e>
              </m:acc>
            </m:e>
          </m:d>
          <m:r>
            <w:rPr>
              <w:rFonts w:ascii="Cambria Math" w:hAnsi="Cambria Math" w:eastAsiaTheme="minorEastAsia"/>
              <w:lang w:eastAsia="zh-CN"/>
            </w:rPr>
            <m:t>=</m:t>
          </m:r>
          <m:func>
            <m:funcPr>
              <m:ctrlPr>
                <w:rPr>
                  <w:rFonts w:ascii="Cambria Math" w:hAnsi="Cambria Math" w:eastAsiaTheme="minorEastAsia"/>
                  <w:lang w:eastAsia="zh-CN"/>
                </w:rPr>
              </m:ctrlPr>
            </m:funcPr>
            <m:fName>
              <m:r>
                <m:rPr>
                  <m:sty m:val="p"/>
                </m:rPr>
                <w:rPr>
                  <w:rFonts w:ascii="Cambria Math" w:hAnsi="Cambria Math" w:eastAsiaTheme="minorEastAsia"/>
                  <w:lang w:eastAsia="zh-CN"/>
                </w:rPr>
                <m:t>max</m:t>
              </m:r>
              <m:ctrlPr>
                <w:rPr>
                  <w:rFonts w:ascii="Cambria Math" w:hAnsi="Cambria Math" w:eastAsiaTheme="minorEastAsia"/>
                  <w:i/>
                  <w:lang w:eastAsia="zh-CN"/>
                </w:rPr>
              </m:ctrlPr>
            </m:fName>
            <m:e>
              <m:r>
                <w:rPr>
                  <w:rFonts w:ascii="Cambria Math" w:hAnsi="Cambria Math" w:eastAsiaTheme="minorEastAsia"/>
                  <w:lang w:eastAsia="zh-CN"/>
                </w:rPr>
                <m:t>(</m:t>
              </m:r>
              <m:d>
                <m:dPr>
                  <m:ctrlPr>
                    <w:rPr>
                      <w:rFonts w:ascii="Cambria Math" w:hAnsi="Cambria Math" w:eastAsiaTheme="minorEastAsia"/>
                      <w:i/>
                      <w:lang w:eastAsia="zh-CN"/>
                    </w:rPr>
                  </m:ctrlPr>
                </m:dPr>
                <m:e>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Δ</m:t>
                              </m:r>
                            </m:e>
                            <m:sub>
                              <m:r>
                                <w:rPr>
                                  <w:rFonts w:ascii="Cambria Math" w:hAnsi="Cambria Math"/>
                                </w:rPr>
                                <m:t>vap</m:t>
                              </m:r>
                            </m:sub>
                          </m:sSub>
                          <m:r>
                            <w:rPr>
                              <w:rFonts w:ascii="Cambria Math" w:hAnsi="Cambria Math"/>
                            </w:rPr>
                            <m:t>H</m:t>
                          </m:r>
                        </m:e>
                      </m:acc>
                    </m:e>
                    <m:sub>
                      <m:r>
                        <w:rPr>
                          <w:rFonts w:ascii="Cambria Math" w:hAnsi="Cambria Math"/>
                        </w:rPr>
                        <m:t>max</m:t>
                      </m:r>
                    </m:sub>
                  </m:sSub>
                  <m:r>
                    <w:rPr>
                      <w:rFonts w:ascii="Cambria Math" w:hAnsi="Cambria Math"/>
                    </w:rPr>
                    <m:t xml:space="preserve">- </m:t>
                  </m:r>
                  <m:acc>
                    <m:accPr>
                      <m:chr m:val="̅"/>
                      <m:ctrlPr>
                        <w:rPr>
                          <w:rFonts w:ascii="Cambria Math" w:hAnsi="Cambria Math" w:eastAsiaTheme="minorEastAsia"/>
                          <w:i/>
                          <w:lang w:eastAsia="zh-CN"/>
                        </w:rPr>
                      </m:ctrlPr>
                    </m:accPr>
                    <m:e>
                      <m:sSub>
                        <m:sSubPr>
                          <m:ctrlPr>
                            <w:rPr>
                              <w:rFonts w:ascii="Cambria Math" w:hAnsi="Cambria Math" w:eastAsiaTheme="minorEastAsia"/>
                              <w:i/>
                              <w:lang w:eastAsia="zh-CN"/>
                            </w:rPr>
                          </m:ctrlPr>
                        </m:sSubPr>
                        <m:e>
                          <m:r>
                            <w:rPr>
                              <w:rFonts w:ascii="Cambria Math" w:hAnsi="Cambria Math" w:eastAsiaTheme="minorEastAsia"/>
                              <w:lang w:eastAsia="zh-CN"/>
                            </w:rPr>
                            <m:t>∆</m:t>
                          </m:r>
                        </m:e>
                        <m:sub>
                          <m:r>
                            <w:rPr>
                              <w:rFonts w:ascii="Cambria Math" w:hAnsi="Cambria Math" w:eastAsiaTheme="minorEastAsia"/>
                              <w:lang w:eastAsia="zh-CN"/>
                            </w:rPr>
                            <m:t>vap</m:t>
                          </m:r>
                        </m:sub>
                      </m:sSub>
                      <m:r>
                        <w:rPr>
                          <w:rFonts w:ascii="Cambria Math" w:hAnsi="Cambria Math" w:eastAsiaTheme="minorEastAsia"/>
                          <w:lang w:eastAsia="zh-CN"/>
                        </w:rPr>
                        <m:t xml:space="preserve"> H</m:t>
                      </m:r>
                    </m:e>
                  </m:acc>
                </m:e>
              </m:d>
            </m:e>
          </m:func>
          <m:r>
            <w:rPr>
              <w:rFonts w:ascii="Cambria Math" w:hAnsi="Cambria Math" w:eastAsiaTheme="minorEastAsia"/>
              <w:lang w:eastAsia="zh-CN"/>
            </w:rPr>
            <m:t>,(</m:t>
          </m:r>
          <m:acc>
            <m:accPr>
              <m:chr m:val="̅"/>
              <m:ctrlPr>
                <w:rPr>
                  <w:rFonts w:ascii="Cambria Math" w:hAnsi="Cambria Math" w:eastAsiaTheme="minorEastAsia"/>
                  <w:i/>
                  <w:lang w:eastAsia="zh-CN"/>
                </w:rPr>
              </m:ctrlPr>
            </m:accPr>
            <m:e>
              <m:sSub>
                <m:sSubPr>
                  <m:ctrlPr>
                    <w:rPr>
                      <w:rFonts w:ascii="Cambria Math" w:hAnsi="Cambria Math" w:eastAsiaTheme="minorEastAsia"/>
                      <w:i/>
                      <w:lang w:eastAsia="zh-CN"/>
                    </w:rPr>
                  </m:ctrlPr>
                </m:sSubPr>
                <m:e>
                  <m:r>
                    <w:rPr>
                      <w:rFonts w:ascii="Cambria Math" w:hAnsi="Cambria Math" w:eastAsiaTheme="minorEastAsia"/>
                      <w:lang w:eastAsia="zh-CN"/>
                    </w:rPr>
                    <m:t>∆</m:t>
                  </m:r>
                </m:e>
                <m:sub>
                  <m:r>
                    <w:rPr>
                      <w:rFonts w:ascii="Cambria Math" w:hAnsi="Cambria Math" w:eastAsiaTheme="minorEastAsia"/>
                      <w:lang w:eastAsia="zh-CN"/>
                    </w:rPr>
                    <m:t>vap</m:t>
                  </m:r>
                </m:sub>
              </m:sSub>
              <m:r>
                <w:rPr>
                  <w:rFonts w:ascii="Cambria Math" w:hAnsi="Cambria Math" w:eastAsiaTheme="minorEastAsia"/>
                  <w:lang w:eastAsia="zh-CN"/>
                </w:rPr>
                <m:t xml:space="preserve"> H</m:t>
              </m:r>
            </m:e>
          </m:acc>
          <m:r>
            <w:rPr>
              <w:rFonts w:ascii="Cambria Math" w:hAnsi="Cambria Math" w:eastAsiaTheme="minorEastAsia"/>
              <w:lang w:eastAsia="zh-CN"/>
            </w:rPr>
            <m:t xml:space="preserve">- </m:t>
          </m:r>
          <m:sSub>
            <m:sSubPr>
              <m:ctrlPr>
                <w:rPr>
                  <w:rFonts w:ascii="Cambria Math" w:hAnsi="Cambria Math" w:eastAsiaTheme="minorEastAsia"/>
                  <w:i/>
                  <w:lang w:eastAsia="zh-CN"/>
                </w:rPr>
              </m:ctrlPr>
            </m:sSubPr>
            <m:e>
              <m:acc>
                <m:accPr>
                  <m:chr m:val="̅"/>
                  <m:ctrlPr>
                    <w:rPr>
                      <w:rFonts w:ascii="Cambria Math" w:hAnsi="Cambria Math" w:eastAsiaTheme="minorEastAsia"/>
                      <w:i/>
                      <w:lang w:eastAsia="zh-CN"/>
                    </w:rPr>
                  </m:ctrlPr>
                </m:accPr>
                <m:e>
                  <m:sSub>
                    <m:sSubPr>
                      <m:ctrlPr>
                        <w:rPr>
                          <w:rFonts w:ascii="Cambria Math" w:hAnsi="Cambria Math" w:eastAsiaTheme="minorEastAsia"/>
                          <w:lang w:eastAsia="zh-CN"/>
                        </w:rPr>
                      </m:ctrlPr>
                    </m:sSubPr>
                    <m:e>
                      <m:r>
                        <m:rPr>
                          <m:sty m:val="p"/>
                        </m:rPr>
                        <w:rPr>
                          <w:rFonts w:ascii="Cambria Math" w:hAnsi="Cambria Math" w:eastAsiaTheme="minorEastAsia"/>
                          <w:lang w:eastAsia="zh-CN"/>
                        </w:rPr>
                        <m:t>Δ</m:t>
                      </m:r>
                    </m:e>
                    <m:sub>
                      <m:r>
                        <w:rPr>
                          <w:rFonts w:ascii="Cambria Math" w:hAnsi="Cambria Math" w:eastAsiaTheme="minorEastAsia"/>
                          <w:lang w:eastAsia="zh-CN"/>
                        </w:rPr>
                        <m:t>vap</m:t>
                      </m:r>
                    </m:sub>
                  </m:sSub>
                  <m:r>
                    <w:rPr>
                      <w:rFonts w:ascii="Cambria Math" w:hAnsi="Cambria Math" w:eastAsiaTheme="minorEastAsia"/>
                      <w:lang w:eastAsia="zh-CN"/>
                    </w:rPr>
                    <m:t>H</m:t>
                  </m:r>
                </m:e>
              </m:acc>
            </m:e>
            <m:sub>
              <m:r>
                <w:rPr>
                  <w:rFonts w:ascii="Cambria Math" w:hAnsi="Cambria Math" w:eastAsiaTheme="minorEastAsia"/>
                  <w:lang w:eastAsia="zh-CN"/>
                </w:rPr>
                <m:t>min</m:t>
              </m:r>
            </m:sub>
          </m:sSub>
          <m:r>
            <w:rPr>
              <w:rFonts w:ascii="Cambria Math" w:hAnsi="Cambria Math" w:eastAsiaTheme="minorEastAsia"/>
              <w:lang w:eastAsia="zh-CN"/>
            </w:rPr>
            <m:t>))</m:t>
          </m:r>
          <m:r>
            <w:rPr>
              <w:rFonts w:ascii="Cambria Math" w:hAnsi="Cambria Math" w:eastAsiaTheme="minorEastAsia"/>
              <w:lang w:eastAsia="zh-CN"/>
            </w:rPr>
            <m:t>=</m:t>
          </m:r>
          <m:r>
            <w:rPr>
              <w:rFonts w:ascii="Cambria Math" w:hAnsi="Cambria Math" w:eastAsiaTheme="minorEastAsia"/>
              <w:lang w:eastAsia="zh-CN"/>
            </w:rPr>
            <m:t>3.1 kJ</m:t>
          </m:r>
          <m:r>
            <w:rPr>
              <w:rFonts w:hint="eastAsia" w:ascii="Cambria Math" w:hAnsi="Cambria Math" w:eastAsiaTheme="minorEastAsia"/>
              <w:lang w:eastAsia="zh-CN"/>
            </w:rPr>
            <m:t>/mol</m:t>
          </m:r>
        </m:oMath>
      </m:oMathPara>
    </w:p>
    <w:p w:rsidRPr="008F56D1" w:rsidR="00E35112" w:rsidP="00E35112" w:rsidRDefault="00E35112" w14:paraId="541C516E" w14:textId="4C61D708">
      <w:pPr>
        <w:pStyle w:val="MonParagraphe"/>
        <w:rPr>
          <w:rFonts w:eastAsiaTheme="minorEastAsia"/>
          <w:lang w:eastAsia="zh-CN"/>
        </w:rPr>
      </w:pPr>
    </w:p>
    <w:p w:rsidRPr="005C040B" w:rsidR="00CF24C9" w:rsidP="00CF24C9" w:rsidRDefault="00FF32D5" w14:paraId="1DBD348C" w14:textId="2AA5A836">
      <w:pPr>
        <w:pStyle w:val="MonParagraphe"/>
        <w:rPr>
          <w:lang w:eastAsia="zh-CN"/>
        </w:rPr>
      </w:pPr>
      <m:oMathPara>
        <m:oMath>
          <m:r>
            <w:rPr>
              <w:rFonts w:ascii="Cambria Math" w:hAnsi="Cambria Math" w:eastAsiaTheme="minorEastAsia"/>
              <w:lang w:eastAsia="zh-CN"/>
            </w:rPr>
            <m:t>∆</m:t>
          </m:r>
          <m:d>
            <m:dPr>
              <m:ctrlPr>
                <w:rPr>
                  <w:rFonts w:ascii="Cambria Math" w:hAnsi="Cambria Math" w:eastAsiaTheme="minorEastAsia"/>
                  <w:i/>
                  <w:lang w:eastAsia="zh-CN"/>
                </w:rPr>
              </m:ctrlPr>
            </m:dPr>
            <m:e>
              <m:acc>
                <m:accPr>
                  <m:chr m:val="̅"/>
                  <m:ctrlPr>
                    <w:rPr>
                      <w:rFonts w:ascii="Cambria Math" w:hAnsi="Cambria Math" w:eastAsiaTheme="minorEastAsia"/>
                      <w:i/>
                      <w:lang w:eastAsia="zh-CN"/>
                    </w:rPr>
                  </m:ctrlPr>
                </m:accPr>
                <m:e>
                  <m:sSub>
                    <m:sSubPr>
                      <m:ctrlPr>
                        <w:rPr>
                          <w:rFonts w:ascii="Cambria Math" w:hAnsi="Cambria Math" w:eastAsiaTheme="minorEastAsia"/>
                          <w:i/>
                          <w:lang w:eastAsia="zh-CN"/>
                        </w:rPr>
                      </m:ctrlPr>
                    </m:sSubPr>
                    <m:e>
                      <m:r>
                        <w:rPr>
                          <w:rFonts w:ascii="Cambria Math" w:hAnsi="Cambria Math" w:eastAsiaTheme="minorEastAsia"/>
                          <w:lang w:eastAsia="zh-CN"/>
                        </w:rPr>
                        <m:t>∆</m:t>
                      </m:r>
                    </m:e>
                    <m:sub>
                      <m:r>
                        <w:rPr>
                          <w:rFonts w:ascii="Cambria Math" w:hAnsi="Cambria Math" w:eastAsiaTheme="minorEastAsia"/>
                          <w:lang w:eastAsia="zh-CN"/>
                        </w:rPr>
                        <m:t>vap</m:t>
                      </m:r>
                    </m:sub>
                  </m:sSub>
                  <m:r>
                    <w:rPr>
                      <w:rFonts w:ascii="Cambria Math" w:hAnsi="Cambria Math" w:eastAsiaTheme="minorEastAsia"/>
                      <w:lang w:eastAsia="zh-CN"/>
                    </w:rPr>
                    <m:t xml:space="preserve"> H</m:t>
                  </m:r>
                </m:e>
              </m:acc>
            </m:e>
          </m:d>
          <m:r>
            <w:rPr>
              <w:rFonts w:ascii="Cambria Math" w:hAnsi="Cambria Math" w:eastAsiaTheme="minorEastAsia"/>
              <w:lang w:eastAsia="zh-CN"/>
            </w:rPr>
            <m:t>=</m:t>
          </m:r>
          <m:r>
            <w:rPr>
              <w:rFonts w:ascii="Cambria Math" w:hAnsi="Cambria Math" w:eastAsiaTheme="minorEastAsia"/>
              <w:lang w:eastAsia="zh-CN"/>
            </w:rPr>
            <m:t>3.</m:t>
          </m:r>
          <m:r>
            <w:rPr>
              <w:rFonts w:ascii="Cambria Math" w:hAnsi="Cambria Math" w:eastAsiaTheme="minorEastAsia"/>
              <w:lang w:eastAsia="zh-CN"/>
            </w:rPr>
            <m:t>1</m:t>
          </m:r>
          <m:r>
            <w:rPr>
              <w:rFonts w:ascii="Cambria Math" w:hAnsi="Cambria Math" w:eastAsiaTheme="minorEastAsia"/>
              <w:lang w:eastAsia="zh-CN"/>
            </w:rPr>
            <m:t xml:space="preserve"> </m:t>
          </m:r>
          <m:r>
            <w:rPr>
              <w:rFonts w:ascii="Cambria Math" w:hAnsi="Cambria Math" w:eastAsiaTheme="minorEastAsia"/>
              <w:lang w:eastAsia="zh-CN"/>
            </w:rPr>
            <m:t>kJ</m:t>
          </m:r>
          <m:r>
            <w:rPr>
              <w:rFonts w:hint="eastAsia" w:ascii="Cambria Math" w:hAnsi="Cambria Math" w:eastAsiaTheme="minorEastAsia"/>
              <w:lang w:eastAsia="zh-CN"/>
            </w:rPr>
            <m:t>/mol</m:t>
          </m:r>
        </m:oMath>
      </m:oMathPara>
    </w:p>
    <w:p w:rsidRPr="00CF24C9" w:rsidR="005C040B" w:rsidP="00CF24C9" w:rsidRDefault="005C040B" w14:paraId="77069147" w14:textId="6B9B1EF7">
      <w:pPr>
        <w:pStyle w:val="MonParagraphe"/>
        <w:rPr>
          <w:lang w:eastAsia="zh-CN"/>
        </w:rPr>
      </w:pPr>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Δ</m:t>
                  </m:r>
                </m:e>
                <m:sub>
                  <m:r>
                    <w:rPr>
                      <w:rFonts w:ascii="Cambria Math" w:hAnsi="Cambria Math"/>
                    </w:rPr>
                    <m:t>vap</m:t>
                  </m:r>
                </m:sub>
              </m:sSub>
              <m:r>
                <w:rPr>
                  <w:rFonts w:ascii="Cambria Math" w:hAnsi="Cambria Math"/>
                </w:rPr>
                <m:t>H</m:t>
              </m:r>
            </m:e>
          </m:acc>
          <m:r>
            <w:rPr>
              <w:rFonts w:hint="eastAsia" w:ascii="Cambria Math" w:hAnsi="Cambria Math" w:eastAsiaTheme="minorEastAsia"/>
              <w:lang w:eastAsia="zh-CN"/>
            </w:rPr>
            <m:t>=38</m:t>
          </m:r>
          <m:r>
            <w:rPr>
              <w:rFonts w:ascii="Cambria Math" w:hAnsi="Cambria Math" w:eastAsiaTheme="minorEastAsia"/>
              <w:lang w:eastAsia="zh-CN"/>
            </w:rPr>
            <m:t>.1</m:t>
          </m:r>
          <m:r>
            <w:rPr>
              <w:rFonts w:hint="eastAsia" w:ascii="Cambria Math" w:hAnsi="Cambria Math" w:eastAsiaTheme="minorEastAsia"/>
              <w:lang w:eastAsia="zh-CN"/>
            </w:rPr>
            <m:t>±</m:t>
          </m:r>
          <m:r>
            <w:rPr>
              <w:rFonts w:ascii="Cambria Math" w:hAnsi="Cambria Math" w:eastAsiaTheme="minorEastAsia"/>
              <w:lang w:eastAsia="zh-CN"/>
            </w:rPr>
            <m:t xml:space="preserve"> </m:t>
          </m:r>
          <m:r>
            <w:rPr>
              <w:rFonts w:ascii="Cambria Math" w:hAnsi="Cambria Math" w:eastAsiaTheme="minorEastAsia"/>
              <w:lang w:eastAsia="zh-CN"/>
            </w:rPr>
            <m:t>3.1</m:t>
          </m:r>
          <m:r>
            <w:rPr>
              <w:rFonts w:ascii="Cambria Math" w:hAnsi="Cambria Math" w:eastAsiaTheme="minorEastAsia"/>
              <w:lang w:eastAsia="zh-CN"/>
            </w:rPr>
            <m:t>kJ</m:t>
          </m:r>
          <m:r>
            <w:rPr>
              <w:rFonts w:hint="eastAsia" w:ascii="Cambria Math" w:hAnsi="Cambria Math" w:eastAsiaTheme="minorEastAsia"/>
              <w:lang w:eastAsia="zh-CN"/>
            </w:rPr>
            <m:t>/mol=38</m:t>
          </m:r>
          <m:r>
            <w:rPr>
              <w:rFonts w:hint="eastAsia" w:ascii="Cambria Math" w:hAnsi="Cambria Math" w:eastAsiaTheme="minorEastAsia"/>
              <w:lang w:eastAsia="zh-CN"/>
            </w:rPr>
            <m:t>±</m:t>
          </m:r>
          <m:r>
            <w:rPr>
              <w:rFonts w:ascii="Cambria Math" w:hAnsi="Cambria Math" w:eastAsiaTheme="minorEastAsia"/>
              <w:lang w:eastAsia="zh-CN"/>
            </w:rPr>
            <m:t xml:space="preserve"> 4kJ</m:t>
          </m:r>
          <m:r>
            <w:rPr>
              <w:rFonts w:hint="eastAsia" w:ascii="Cambria Math" w:hAnsi="Cambria Math" w:eastAsiaTheme="minorEastAsia"/>
              <w:lang w:eastAsia="zh-CN"/>
            </w:rPr>
            <m:t>/mol</m:t>
          </m:r>
        </m:oMath>
      </m:oMathPara>
    </w:p>
    <w:p w:rsidR="00787ABE" w:rsidP="00787ABE" w:rsidRDefault="162C46C1" w14:paraId="73D60191" w14:textId="5E094C99">
      <w:pPr>
        <w:pStyle w:val="MonTitreSection"/>
        <w:rPr>
          <w:rFonts w:eastAsiaTheme="minorEastAsia"/>
        </w:rPr>
      </w:pPr>
      <w:r w:rsidRPr="162C46C1">
        <w:rPr>
          <w:rFonts w:eastAsiaTheme="minorEastAsia"/>
        </w:rPr>
        <w:t>Mesure de l’enthalpie molaire de vaporisation de l’eau</w:t>
      </w:r>
      <w:r w:rsidR="000B15EB">
        <w:rPr>
          <w:rFonts w:eastAsiaTheme="minorEastAsia"/>
        </w:rPr>
        <w:t xml:space="preserve"> avec le thermoplo</w:t>
      </w:r>
      <w:r w:rsidR="006A7FEA">
        <w:rPr>
          <w:rFonts w:eastAsiaTheme="minorEastAsia"/>
        </w:rPr>
        <w:t xml:space="preserve">ngeur </w:t>
      </w:r>
    </w:p>
    <w:p w:rsidRPr="00E22495" w:rsidR="00E22495" w:rsidP="00C05E6F" w:rsidRDefault="00C05E6F" w14:paraId="60D6FEC8" w14:textId="39ACAA35">
      <w:pPr>
        <w:pStyle w:val="MonTitreSousSection"/>
        <w:rPr>
          <w:rFonts w:eastAsiaTheme="minorEastAsia"/>
        </w:rPr>
      </w:pPr>
      <w:r>
        <w:rPr>
          <w:rFonts w:eastAsiaTheme="minorEastAsia"/>
        </w:rPr>
        <w:t>Protocole</w:t>
      </w:r>
    </w:p>
    <w:p w:rsidRPr="00845828" w:rsidR="00845828" w:rsidP="00845828" w:rsidRDefault="007B0065" w14:paraId="74CC6356" w14:textId="1E59D63F">
      <w:pPr>
        <w:pStyle w:val="MonParagraphe"/>
        <w:rPr>
          <w:rFonts w:eastAsiaTheme="minorEastAsia"/>
        </w:rPr>
      </w:pPr>
      <w:r>
        <w:rPr>
          <w:noProof/>
        </w:rPr>
        <w:drawing>
          <wp:anchor distT="0" distB="0" distL="114300" distR="114300" simplePos="0" relativeHeight="251658246" behindDoc="0" locked="0" layoutInCell="1" allowOverlap="1" wp14:anchorId="3CD19EC0" wp14:editId="07D89C4B">
            <wp:simplePos x="0" y="0"/>
            <wp:positionH relativeFrom="column">
              <wp:posOffset>4210685</wp:posOffset>
            </wp:positionH>
            <wp:positionV relativeFrom="paragraph">
              <wp:posOffset>19685</wp:posOffset>
            </wp:positionV>
            <wp:extent cx="1741170" cy="2322195"/>
            <wp:effectExtent l="0" t="0" r="0" b="1905"/>
            <wp:wrapSquare wrapText="bothSides"/>
            <wp:docPr id="13" name="图片 13" descr="桌子上摆放着黑色的机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桌子上摆放着黑色的机器&#10;&#10;中度可信度描述已自动生成"/>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74117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AE3">
        <w:rPr>
          <w:rFonts w:hint="eastAsia" w:eastAsiaTheme="minorEastAsia"/>
        </w:rPr>
        <w:t>D</w:t>
      </w:r>
      <w:r w:rsidR="008F6AE3">
        <w:rPr>
          <w:rFonts w:eastAsiaTheme="minorEastAsia"/>
        </w:rPr>
        <w:t xml:space="preserve">ans cette partie, on </w:t>
      </w:r>
      <w:r w:rsidR="00C05E6F">
        <w:rPr>
          <w:rFonts w:eastAsiaTheme="minorEastAsia"/>
        </w:rPr>
        <w:t xml:space="preserve">va </w:t>
      </w:r>
      <w:r w:rsidR="00F43D56">
        <w:rPr>
          <w:rFonts w:eastAsiaTheme="minorEastAsia"/>
        </w:rPr>
        <w:t>m</w:t>
      </w:r>
      <w:r w:rsidRPr="00F43D56" w:rsidR="00F43D56">
        <w:rPr>
          <w:rFonts w:eastAsiaTheme="minorEastAsia"/>
        </w:rPr>
        <w:t>esure</w:t>
      </w:r>
      <w:r w:rsidR="00C05E6F">
        <w:rPr>
          <w:rFonts w:eastAsiaTheme="minorEastAsia"/>
        </w:rPr>
        <w:t>r</w:t>
      </w:r>
      <w:r w:rsidRPr="00F43D56" w:rsidR="00F43D56">
        <w:rPr>
          <w:rFonts w:eastAsiaTheme="minorEastAsia"/>
        </w:rPr>
        <w:t xml:space="preserve"> </w:t>
      </w:r>
      <m:oMath>
        <m:acc>
          <m:accPr>
            <m:chr m:val="̅"/>
            <m:ctrlPr>
              <w:rPr>
                <w:rFonts w:ascii="Cambria Math" w:hAnsi="Cambria Math" w:eastAsiaTheme="minorEastAsia"/>
                <w:i/>
              </w:rPr>
            </m:ctrlPr>
          </m:accPr>
          <m:e>
            <m:sSub>
              <m:sSubPr>
                <m:ctrlPr>
                  <w:rPr>
                    <w:rFonts w:ascii="Cambria Math" w:hAnsi="Cambria Math" w:eastAsiaTheme="minorEastAsia"/>
                  </w:rPr>
                </m:ctrlPr>
              </m:sSubPr>
              <m:e>
                <m:r>
                  <m:rPr>
                    <m:sty m:val="p"/>
                  </m:rPr>
                  <w:rPr>
                    <w:rFonts w:ascii="Cambria Math" w:hAnsi="Cambria Math" w:eastAsiaTheme="minorEastAsia"/>
                  </w:rPr>
                  <m:t>Δ</m:t>
                </m:r>
              </m:e>
              <m:sub>
                <m:r>
                  <w:rPr>
                    <w:rFonts w:ascii="Cambria Math" w:hAnsi="Cambria Math" w:eastAsiaTheme="minorEastAsia"/>
                  </w:rPr>
                  <m:t>vap</m:t>
                </m:r>
              </m:sub>
            </m:sSub>
            <m:r>
              <w:rPr>
                <w:rFonts w:ascii="Cambria Math" w:hAnsi="Cambria Math" w:eastAsiaTheme="minorEastAsia"/>
              </w:rPr>
              <m:t>H</m:t>
            </m:r>
          </m:e>
        </m:acc>
      </m:oMath>
      <w:r w:rsidR="00F43D56">
        <w:rPr>
          <w:rFonts w:eastAsiaTheme="minorEastAsia"/>
        </w:rPr>
        <w:t xml:space="preserve"> par </w:t>
      </w:r>
      <w:r w:rsidR="00B528DA">
        <w:rPr>
          <w:rFonts w:eastAsiaTheme="minorEastAsia"/>
        </w:rPr>
        <w:t>une</w:t>
      </w:r>
      <w:r w:rsidR="00F43D56">
        <w:rPr>
          <w:rFonts w:eastAsiaTheme="minorEastAsia"/>
        </w:rPr>
        <w:t xml:space="preserve"> autre méthode</w:t>
      </w:r>
      <w:r w:rsidR="00236AAD">
        <w:rPr>
          <w:rFonts w:eastAsiaTheme="minorEastAsia"/>
        </w:rPr>
        <w:t xml:space="preserve">. </w:t>
      </w:r>
      <w:r w:rsidR="001868A7">
        <w:rPr>
          <w:rFonts w:eastAsiaTheme="minorEastAsia"/>
        </w:rPr>
        <w:t xml:space="preserve">On </w:t>
      </w:r>
      <w:r w:rsidR="00C72A4E">
        <w:rPr>
          <w:rFonts w:eastAsiaTheme="minorEastAsia"/>
        </w:rPr>
        <w:t xml:space="preserve">va faire bouillir </w:t>
      </w:r>
      <w:r w:rsidR="00BE1531">
        <w:rPr>
          <w:rFonts w:eastAsiaTheme="minorEastAsia"/>
        </w:rPr>
        <w:t>de l’eau</w:t>
      </w:r>
      <w:r w:rsidR="003A1F9C">
        <w:rPr>
          <w:rFonts w:eastAsiaTheme="minorEastAsia"/>
        </w:rPr>
        <w:t xml:space="preserve"> a</w:t>
      </w:r>
      <w:r w:rsidR="009675FA">
        <w:rPr>
          <w:rFonts w:eastAsiaTheme="minorEastAsia"/>
        </w:rPr>
        <w:t xml:space="preserve">vec </w:t>
      </w:r>
      <w:r w:rsidR="00F67860">
        <w:rPr>
          <w:rFonts w:eastAsiaTheme="minorEastAsia"/>
        </w:rPr>
        <w:t>un thermoplo</w:t>
      </w:r>
      <w:r w:rsidR="006038A7">
        <w:rPr>
          <w:rFonts w:eastAsiaTheme="minorEastAsia"/>
        </w:rPr>
        <w:t>ngeur</w:t>
      </w:r>
      <w:r w:rsidR="005873CE">
        <w:rPr>
          <w:rFonts w:eastAsiaTheme="minorEastAsia"/>
        </w:rPr>
        <w:t>,</w:t>
      </w:r>
      <w:r w:rsidR="003B397C">
        <w:rPr>
          <w:rFonts w:eastAsiaTheme="minorEastAsia"/>
        </w:rPr>
        <w:t xml:space="preserve"> dont</w:t>
      </w:r>
      <w:r w:rsidR="00F85C9D">
        <w:rPr>
          <w:rFonts w:eastAsiaTheme="minorEastAsia"/>
        </w:rPr>
        <w:t xml:space="preserve"> </w:t>
      </w:r>
      <w:r w:rsidR="0031467C">
        <w:rPr>
          <w:rFonts w:eastAsiaTheme="minorEastAsia"/>
        </w:rPr>
        <w:t>la</w:t>
      </w:r>
      <w:r w:rsidR="00F85C9D">
        <w:rPr>
          <w:rFonts w:eastAsiaTheme="minorEastAsia"/>
        </w:rPr>
        <w:t xml:space="preserve"> puissance sera </w:t>
      </w:r>
      <w:r w:rsidR="00727219">
        <w:rPr>
          <w:rFonts w:eastAsiaTheme="minorEastAsia"/>
        </w:rPr>
        <w:t>détermin</w:t>
      </w:r>
      <w:r w:rsidR="00F85C9D">
        <w:rPr>
          <w:rFonts w:eastAsiaTheme="minorEastAsia"/>
        </w:rPr>
        <w:t>é</w:t>
      </w:r>
      <w:r w:rsidR="0031467C">
        <w:rPr>
          <w:rFonts w:eastAsiaTheme="minorEastAsia"/>
        </w:rPr>
        <w:t>e</w:t>
      </w:r>
      <w:r w:rsidR="002A67C3">
        <w:rPr>
          <w:rFonts w:eastAsiaTheme="minorEastAsia"/>
        </w:rPr>
        <w:t xml:space="preserve">, </w:t>
      </w:r>
      <w:r w:rsidR="003472F4">
        <w:rPr>
          <w:rFonts w:eastAsiaTheme="minorEastAsia"/>
        </w:rPr>
        <w:t>et on mesure</w:t>
      </w:r>
      <w:r w:rsidR="005A57BA">
        <w:rPr>
          <w:rFonts w:eastAsiaTheme="minorEastAsia"/>
        </w:rPr>
        <w:t xml:space="preserve"> la masse de l’eau </w:t>
      </w:r>
      <w:r w:rsidR="0025205D">
        <w:rPr>
          <w:rFonts w:eastAsiaTheme="minorEastAsia"/>
        </w:rPr>
        <w:t>évaporé</w:t>
      </w:r>
      <w:r w:rsidR="00EB0425">
        <w:rPr>
          <w:rFonts w:eastAsiaTheme="minorEastAsia"/>
        </w:rPr>
        <w:t>e pendant</w:t>
      </w:r>
      <w:r w:rsidR="00EB0425">
        <w:rPr>
          <w:rFonts w:eastAsiaTheme="minorEastAsia"/>
        </w:rPr>
        <w:t xml:space="preserve"> </w:t>
      </w:r>
      <w:r w:rsidR="00214D95">
        <w:rPr>
          <w:rFonts w:eastAsiaTheme="minorEastAsia"/>
        </w:rPr>
        <w:t>l’</w:t>
      </w:r>
      <w:r w:rsidRPr="00214D95" w:rsidR="00214D95">
        <w:rPr>
          <w:rFonts w:eastAsiaTheme="minorEastAsia"/>
        </w:rPr>
        <w:t>ébullition</w:t>
      </w:r>
      <w:r w:rsidR="00DF2CE5">
        <w:rPr>
          <w:rFonts w:eastAsiaTheme="minorEastAsia"/>
        </w:rPr>
        <w:t>.</w:t>
      </w:r>
      <w:r w:rsidR="00D4115A">
        <w:rPr>
          <w:rFonts w:eastAsiaTheme="minorEastAsia"/>
        </w:rPr>
        <w:t xml:space="preserve"> En supposant que l</w:t>
      </w:r>
      <w:r w:rsidR="00E827D4">
        <w:rPr>
          <w:rFonts w:eastAsiaTheme="minorEastAsia"/>
        </w:rPr>
        <w:t xml:space="preserve">a puissance </w:t>
      </w:r>
      <w:r w:rsidR="001618DB">
        <w:rPr>
          <w:rFonts w:eastAsiaTheme="minorEastAsia"/>
        </w:rPr>
        <w:t>fournie par le</w:t>
      </w:r>
      <w:r w:rsidR="00E827D4">
        <w:rPr>
          <w:rFonts w:eastAsiaTheme="minorEastAsia"/>
        </w:rPr>
        <w:t xml:space="preserve"> thermoplongeur</w:t>
      </w:r>
      <w:r w:rsidR="00426D78">
        <w:rPr>
          <w:rFonts w:eastAsiaTheme="minorEastAsia"/>
        </w:rPr>
        <w:t xml:space="preserve"> </w:t>
      </w:r>
      <w:r w:rsidR="00B70189">
        <w:rPr>
          <w:rFonts w:eastAsiaTheme="minorEastAsia"/>
        </w:rPr>
        <w:t xml:space="preserve">est </w:t>
      </w:r>
      <w:r w:rsidR="001618DB">
        <w:rPr>
          <w:rFonts w:eastAsiaTheme="minorEastAsia"/>
        </w:rPr>
        <w:t>entièrement</w:t>
      </w:r>
      <w:r w:rsidR="00B70189">
        <w:rPr>
          <w:rFonts w:eastAsiaTheme="minorEastAsia"/>
        </w:rPr>
        <w:t xml:space="preserve"> </w:t>
      </w:r>
      <w:r w:rsidR="00643464">
        <w:rPr>
          <w:rFonts w:eastAsiaTheme="minorEastAsia"/>
        </w:rPr>
        <w:t>utilisé</w:t>
      </w:r>
      <w:r w:rsidR="001618DB">
        <w:rPr>
          <w:rFonts w:eastAsiaTheme="minorEastAsia"/>
        </w:rPr>
        <w:t>e</w:t>
      </w:r>
      <w:r w:rsidR="00643464">
        <w:rPr>
          <w:rFonts w:eastAsiaTheme="minorEastAsia"/>
        </w:rPr>
        <w:t xml:space="preserve"> </w:t>
      </w:r>
      <w:r w:rsidR="002F2318">
        <w:rPr>
          <w:rFonts w:eastAsiaTheme="minorEastAsia"/>
        </w:rPr>
        <w:t xml:space="preserve">pour </w:t>
      </w:r>
      <w:r w:rsidR="001618DB">
        <w:rPr>
          <w:rFonts w:eastAsiaTheme="minorEastAsia"/>
        </w:rPr>
        <w:t xml:space="preserve">faire </w:t>
      </w:r>
      <w:r w:rsidR="002F2318">
        <w:rPr>
          <w:rFonts w:eastAsiaTheme="minorEastAsia"/>
        </w:rPr>
        <w:t>évaporer de l’ea</w:t>
      </w:r>
      <w:r w:rsidR="00A74823">
        <w:rPr>
          <w:rFonts w:eastAsiaTheme="minorEastAsia"/>
        </w:rPr>
        <w:t>u,</w:t>
      </w:r>
      <w:r w:rsidR="00E46C40">
        <w:rPr>
          <w:rFonts w:eastAsiaTheme="minorEastAsia"/>
        </w:rPr>
        <w:t xml:space="preserve"> on aura</w:t>
      </w:r>
      <w:r w:rsidR="00A07A55">
        <w:rPr>
          <w:rFonts w:eastAsiaTheme="minorEastAsia"/>
        </w:rPr>
        <w:t xml:space="preserve"> bien accès </w:t>
      </w:r>
      <w:r w:rsidR="00292E81">
        <w:rPr>
          <w:rFonts w:eastAsiaTheme="minorEastAsia"/>
        </w:rPr>
        <w:t xml:space="preserve">à </w:t>
      </w:r>
      <m:oMath>
        <m:acc>
          <m:accPr>
            <m:chr m:val="̅"/>
            <m:ctrlPr>
              <w:rPr>
                <w:rFonts w:ascii="Cambria Math" w:hAnsi="Cambria Math" w:eastAsiaTheme="minorEastAsia"/>
                <w:i/>
              </w:rPr>
            </m:ctrlPr>
          </m:accPr>
          <m:e>
            <m:sSub>
              <m:sSubPr>
                <m:ctrlPr>
                  <w:rPr>
                    <w:rFonts w:ascii="Cambria Math" w:hAnsi="Cambria Math" w:eastAsiaTheme="minorEastAsia"/>
                  </w:rPr>
                </m:ctrlPr>
              </m:sSubPr>
              <m:e>
                <m:r>
                  <m:rPr>
                    <m:sty m:val="p"/>
                  </m:rPr>
                  <w:rPr>
                    <w:rFonts w:ascii="Cambria Math" w:hAnsi="Cambria Math" w:eastAsiaTheme="minorEastAsia"/>
                  </w:rPr>
                  <m:t>Δ</m:t>
                </m:r>
              </m:e>
              <m:sub>
                <m:r>
                  <w:rPr>
                    <w:rFonts w:ascii="Cambria Math" w:hAnsi="Cambria Math" w:eastAsiaTheme="minorEastAsia"/>
                  </w:rPr>
                  <m:t>vap</m:t>
                </m:r>
              </m:sub>
            </m:sSub>
            <m:r>
              <w:rPr>
                <w:rFonts w:ascii="Cambria Math" w:hAnsi="Cambria Math" w:eastAsiaTheme="minorEastAsia"/>
              </w:rPr>
              <m:t>H</m:t>
            </m:r>
          </m:e>
        </m:acc>
      </m:oMath>
      <w:r w:rsidR="00292E81">
        <w:rPr>
          <w:rFonts w:hint="eastAsia" w:eastAsiaTheme="minorEastAsia"/>
        </w:rPr>
        <w:t>.</w:t>
      </w:r>
    </w:p>
    <w:p w:rsidRPr="00845828" w:rsidR="008C0BD8" w:rsidP="00F26FE3" w:rsidRDefault="009A085B" w14:paraId="1694A1E5" w14:textId="5CC70D77">
      <w:pPr>
        <w:pStyle w:val="MonTitreSousSection"/>
        <w:rPr>
          <w:rFonts w:eastAsiaTheme="minorEastAsia"/>
        </w:rPr>
      </w:pPr>
      <w:r>
        <w:rPr>
          <w:rFonts w:hint="eastAsia" w:eastAsiaTheme="minorEastAsia"/>
        </w:rPr>
        <w:lastRenderedPageBreak/>
        <w:t>E</w:t>
      </w:r>
      <w:r>
        <w:rPr>
          <w:rFonts w:eastAsiaTheme="minorEastAsia"/>
        </w:rPr>
        <w:t>xpérienc</w:t>
      </w:r>
      <w:r w:rsidR="00F26FE3">
        <w:rPr>
          <w:rFonts w:eastAsiaTheme="minorEastAsia"/>
        </w:rPr>
        <w:t>e</w:t>
      </w:r>
      <w:r w:rsidR="005F3444">
        <w:rPr>
          <w:rFonts w:eastAsiaTheme="minorEastAsia"/>
        </w:rPr>
        <w:t xml:space="preserve"> et calcul</w:t>
      </w:r>
    </w:p>
    <w:p w:rsidR="004B4BFC" w:rsidP="004B4BFC" w:rsidRDefault="004B4BFC" w14:paraId="4FEF5781" w14:textId="1049B760">
      <w:pPr>
        <w:pStyle w:val="MonParagraphe"/>
        <w:rPr>
          <w:noProof/>
        </w:rPr>
      </w:pPr>
      <w:r>
        <w:rPr>
          <w:noProof/>
        </w:rPr>
        <mc:AlternateContent>
          <mc:Choice Requires="wps">
            <w:drawing>
              <wp:anchor distT="0" distB="0" distL="114300" distR="114300" simplePos="0" relativeHeight="251658243" behindDoc="0" locked="0" layoutInCell="1" allowOverlap="1" wp14:anchorId="3108F164" wp14:editId="56CE0C21">
                <wp:simplePos x="0" y="0"/>
                <wp:positionH relativeFrom="column">
                  <wp:posOffset>1126913</wp:posOffset>
                </wp:positionH>
                <wp:positionV relativeFrom="paragraph">
                  <wp:posOffset>3752215</wp:posOffset>
                </wp:positionV>
                <wp:extent cx="396748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rsidRPr="00A86A5D" w:rsidR="004B4BFC" w:rsidP="004B4BFC" w:rsidRDefault="00602101" w14:paraId="17898E78" w14:textId="1DAA412B">
                            <w:pPr>
                              <w:pStyle w:val="Lgende"/>
                              <w:rPr>
                                <w:noProof/>
                              </w:rPr>
                            </w:pPr>
                            <w:r>
                              <w:t xml:space="preserve">La température de l’eau et sa masse en fonction du temps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C6074AB">
              <v:shapetype id="_x0000_t202" coordsize="21600,21600" o:spt="202" path="m,l,21600r21600,l21600,xe" w14:anchorId="3108F164">
                <v:stroke joinstyle="miter"/>
                <v:path gradientshapeok="t" o:connecttype="rect"/>
              </v:shapetype>
              <v:shape id="Zone de texte 19" style="position:absolute;left:0;text-align:left;margin-left:88.75pt;margin-top:295.45pt;width:312.4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2q+FgIAADgEAAAOAAAAZHJzL2Uyb0RvYy54bWysU1Fv0zAQfkfiP1h+p2k3KC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afP60/zj+xt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">
                <v:textbox style="mso-fit-shape-to-text:t" inset="0,0,0,0">
                  <w:txbxContent>
                    <w:p w:rsidRPr="00A86A5D" w:rsidR="004B4BFC" w:rsidP="004B4BFC" w:rsidRDefault="00602101" w14:paraId="3B0C4D36" w14:textId="1DAA412B">
                      <w:pPr>
                        <w:pStyle w:val="Lgende"/>
                        <w:rPr>
                          <w:noProof/>
                        </w:rPr>
                      </w:pPr>
                      <w:r>
                        <w:t xml:space="preserve">La température de l’eau et sa masse en fonction du temps </w:t>
                      </w:r>
                    </w:p>
                  </w:txbxContent>
                </v:textbox>
                <w10:wrap type="topAndBottom"/>
              </v:shape>
            </w:pict>
          </mc:Fallback>
        </mc:AlternateContent>
      </w:r>
      <w:r w:rsidRPr="009F64A9" w:rsidR="00AC2FD3">
        <w:rPr>
          <w:noProof/>
        </w:rPr>
        <w:drawing>
          <wp:anchor distT="0" distB="0" distL="114300" distR="114300" simplePos="0" relativeHeight="251658242" behindDoc="0" locked="0" layoutInCell="1" allowOverlap="1" wp14:anchorId="1A270B5F" wp14:editId="6C3B44AB">
            <wp:simplePos x="0" y="0"/>
            <wp:positionH relativeFrom="margin">
              <wp:align>center</wp:align>
            </wp:positionH>
            <wp:positionV relativeFrom="paragraph">
              <wp:posOffset>989330</wp:posOffset>
            </wp:positionV>
            <wp:extent cx="3967480" cy="2917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7480" cy="291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0DBB">
        <w:rPr>
          <w:rFonts w:hint="eastAsia" w:eastAsiaTheme="minorEastAsia"/>
        </w:rPr>
        <w:t>O</w:t>
      </w:r>
      <w:r w:rsidR="00180DBB">
        <w:rPr>
          <w:rFonts w:eastAsiaTheme="minorEastAsia"/>
        </w:rPr>
        <w:t xml:space="preserve">n </w:t>
      </w:r>
      <w:r w:rsidR="00BB78D0">
        <w:rPr>
          <w:rFonts w:eastAsiaTheme="minorEastAsia"/>
        </w:rPr>
        <w:t>introduit</w:t>
      </w:r>
      <w:r w:rsidR="00180DBB">
        <w:rPr>
          <w:rFonts w:eastAsiaTheme="minorEastAsia"/>
        </w:rPr>
        <w:t xml:space="preserve"> </w:t>
      </w:r>
      <w:r w:rsidR="000B5041">
        <w:rPr>
          <w:rFonts w:eastAsiaTheme="minorEastAsia"/>
        </w:rPr>
        <w:t xml:space="preserve">une quantité </w:t>
      </w:r>
      <w:r w:rsidR="000D4174">
        <w:rPr>
          <w:rFonts w:eastAsiaTheme="minorEastAsia"/>
        </w:rPr>
        <w:t>d</w:t>
      </w:r>
      <w:r w:rsidR="006F4B61">
        <w:rPr>
          <w:rFonts w:eastAsiaTheme="minorEastAsia"/>
        </w:rPr>
        <w:t>’</w:t>
      </w:r>
      <w:r w:rsidR="000D4174">
        <w:rPr>
          <w:rFonts w:eastAsiaTheme="minorEastAsia"/>
        </w:rPr>
        <w:t xml:space="preserve">eau </w:t>
      </w:r>
      <w:r w:rsidR="006F4B61">
        <w:rPr>
          <w:rFonts w:eastAsiaTheme="minorEastAsia"/>
        </w:rPr>
        <w:t>à la</w:t>
      </w:r>
      <w:r w:rsidR="000D4174">
        <w:rPr>
          <w:rFonts w:eastAsiaTheme="minorEastAsia"/>
        </w:rPr>
        <w:t xml:space="preserve"> </w:t>
      </w:r>
      <w:r w:rsidR="00AC425B">
        <w:rPr>
          <w:rFonts w:eastAsiaTheme="minorEastAsia"/>
        </w:rPr>
        <w:t>température ambiante et</w:t>
      </w:r>
      <w:r w:rsidR="000D4174">
        <w:rPr>
          <w:rFonts w:eastAsiaTheme="minorEastAsia"/>
        </w:rPr>
        <w:t xml:space="preserve"> de masse </w:t>
      </w:r>
      <w:proofErr w:type="spellStart"/>
      <w:r w:rsidRPr="003266A4" w:rsidR="00A04C61">
        <w:rPr>
          <w:rFonts w:eastAsiaTheme="minorEastAsia"/>
          <w:b/>
        </w:rPr>
        <w:t>m</w:t>
      </w:r>
      <w:r w:rsidRPr="003266A4" w:rsidR="00E30DBA">
        <w:rPr>
          <w:rFonts w:eastAsiaTheme="minorEastAsia"/>
          <w:b/>
          <w:vertAlign w:val="subscript"/>
        </w:rPr>
        <w:t>eau</w:t>
      </w:r>
      <w:proofErr w:type="spellEnd"/>
      <w:r w:rsidRPr="009777CA" w:rsidR="00ED2C31">
        <w:rPr>
          <w:rFonts w:eastAsiaTheme="minorEastAsia"/>
          <w:b/>
        </w:rPr>
        <w:t xml:space="preserve"> = </w:t>
      </w:r>
      <w:r w:rsidR="00AC1A1C">
        <w:rPr>
          <w:rFonts w:hint="eastAsia" w:eastAsiaTheme="minorEastAsia"/>
          <w:b/>
          <w:bCs/>
          <w:lang w:eastAsia="zh-CN"/>
        </w:rPr>
        <w:t>413</w:t>
      </w:r>
      <w:r w:rsidR="0017604E">
        <w:rPr>
          <w:rFonts w:eastAsiaTheme="minorEastAsia"/>
          <w:b/>
          <w:lang w:eastAsia="zh-CN"/>
        </w:rPr>
        <w:t>.</w:t>
      </w:r>
      <w:r w:rsidR="003266A4">
        <w:rPr>
          <w:rFonts w:eastAsiaTheme="minorEastAsia"/>
          <w:b/>
          <w:lang w:eastAsia="zh-CN"/>
        </w:rPr>
        <w:t>8</w:t>
      </w:r>
      <w:r w:rsidRPr="009777CA" w:rsidR="003266A4">
        <w:rPr>
          <w:rFonts w:eastAsiaTheme="minorEastAsia"/>
          <w:b/>
        </w:rPr>
        <w:t xml:space="preserve"> g</w:t>
      </w:r>
      <w:r w:rsidRPr="009777CA" w:rsidR="000B5041">
        <w:rPr>
          <w:rFonts w:eastAsiaTheme="minorEastAsia"/>
        </w:rPr>
        <w:t xml:space="preserve"> </w:t>
      </w:r>
      <w:r w:rsidRPr="00750D13" w:rsidR="000B5041">
        <w:rPr>
          <w:rFonts w:eastAsiaTheme="minorEastAsia"/>
        </w:rPr>
        <w:t>dan</w:t>
      </w:r>
      <w:r w:rsidRPr="00750D13" w:rsidR="00B21E9C">
        <w:rPr>
          <w:rFonts w:eastAsiaTheme="minorEastAsia"/>
        </w:rPr>
        <w:t>s le calorimè</w:t>
      </w:r>
      <w:r w:rsidRPr="00750D13" w:rsidR="00F92A6F">
        <w:rPr>
          <w:rFonts w:eastAsiaTheme="minorEastAsia"/>
        </w:rPr>
        <w:t>tre</w:t>
      </w:r>
      <w:r w:rsidRPr="00750D13" w:rsidR="00454EA9">
        <w:rPr>
          <w:rFonts w:eastAsiaTheme="minorEastAsia"/>
        </w:rPr>
        <w:t>,</w:t>
      </w:r>
      <w:r w:rsidRPr="00750D13" w:rsidR="00F9093B">
        <w:rPr>
          <w:rFonts w:eastAsiaTheme="minorEastAsia"/>
        </w:rPr>
        <w:t xml:space="preserve"> et</w:t>
      </w:r>
      <w:r w:rsidR="006F4B61">
        <w:rPr>
          <w:rFonts w:eastAsiaTheme="minorEastAsia"/>
        </w:rPr>
        <w:t xml:space="preserve"> on</w:t>
      </w:r>
      <w:r w:rsidRPr="00750D13" w:rsidR="00BE1666">
        <w:rPr>
          <w:rFonts w:eastAsiaTheme="minorEastAsia"/>
        </w:rPr>
        <w:t xml:space="preserve"> le </w:t>
      </w:r>
      <w:r w:rsidRPr="00750D13" w:rsidR="00102BB0">
        <w:rPr>
          <w:rFonts w:eastAsiaTheme="minorEastAsia"/>
        </w:rPr>
        <w:t xml:space="preserve">met sur </w:t>
      </w:r>
      <w:r w:rsidR="006F4B61">
        <w:rPr>
          <w:rFonts w:eastAsiaTheme="minorEastAsia"/>
        </w:rPr>
        <w:t>la</w:t>
      </w:r>
      <w:r w:rsidRPr="00750D13" w:rsidR="00102BB0">
        <w:rPr>
          <w:rFonts w:eastAsiaTheme="minorEastAsia"/>
        </w:rPr>
        <w:t xml:space="preserve"> balance. </w:t>
      </w:r>
      <w:r w:rsidRPr="00750D13" w:rsidR="00041F75">
        <w:rPr>
          <w:rFonts w:eastAsiaTheme="minorEastAsia"/>
        </w:rPr>
        <w:t>On plonge un thermop</w:t>
      </w:r>
      <w:r w:rsidR="00750D13">
        <w:rPr>
          <w:rFonts w:eastAsiaTheme="minorEastAsia"/>
        </w:rPr>
        <w:t xml:space="preserve">longeur </w:t>
      </w:r>
      <w:r w:rsidR="00BA5E27">
        <w:rPr>
          <w:rFonts w:eastAsiaTheme="minorEastAsia"/>
        </w:rPr>
        <w:t>et un thermomètre</w:t>
      </w:r>
      <w:r w:rsidR="00750D13">
        <w:rPr>
          <w:rFonts w:eastAsiaTheme="minorEastAsia"/>
        </w:rPr>
        <w:t xml:space="preserve"> dans l’eau</w:t>
      </w:r>
      <w:r w:rsidR="00250639">
        <w:rPr>
          <w:rFonts w:eastAsiaTheme="minorEastAsia"/>
        </w:rPr>
        <w:t>.</w:t>
      </w:r>
      <w:r w:rsidR="00CE2CD1">
        <w:rPr>
          <w:rFonts w:hint="eastAsia" w:eastAsiaTheme="minorEastAsia"/>
          <w:lang w:eastAsia="zh-CN"/>
        </w:rPr>
        <w:t xml:space="preserve"> </w:t>
      </w:r>
      <w:r w:rsidRPr="001F7D55" w:rsidR="001F7D55">
        <w:rPr>
          <w:rFonts w:eastAsiaTheme="minorEastAsia"/>
          <w:lang w:eastAsia="zh-CN"/>
        </w:rPr>
        <w:t>On branche le thermoplongeur et déclenche le chronomètre</w:t>
      </w:r>
      <w:r w:rsidR="006C3608">
        <w:rPr>
          <w:rFonts w:eastAsiaTheme="minorEastAsia"/>
          <w:lang w:eastAsia="zh-CN"/>
        </w:rPr>
        <w:t xml:space="preserve"> pour compter le temps </w:t>
      </w:r>
      <w:r w:rsidRPr="006C3608" w:rsidR="006C3608">
        <w:rPr>
          <w:rFonts w:eastAsiaTheme="minorEastAsia"/>
          <w:b/>
          <w:bCs/>
          <w:lang w:eastAsia="zh-CN"/>
        </w:rPr>
        <w:t>t</w:t>
      </w:r>
      <w:r w:rsidR="001F7D55">
        <w:rPr>
          <w:rFonts w:eastAsiaTheme="minorEastAsia"/>
          <w:lang w:eastAsia="zh-CN"/>
        </w:rPr>
        <w:t>.</w:t>
      </w:r>
      <w:r w:rsidRPr="001F7D55" w:rsidR="001F7D55">
        <w:rPr>
          <w:rFonts w:eastAsiaTheme="minorEastAsia"/>
          <w:lang w:eastAsia="zh-CN"/>
        </w:rPr>
        <w:t xml:space="preserve"> </w:t>
      </w:r>
      <w:r w:rsidR="00CE2CD1">
        <w:rPr>
          <w:rFonts w:eastAsiaTheme="minorEastAsia"/>
          <w:lang w:eastAsia="zh-CN"/>
        </w:rPr>
        <w:t>Ainsi</w:t>
      </w:r>
      <w:r w:rsidR="00FA48CC">
        <w:rPr>
          <w:rFonts w:eastAsiaTheme="minorEastAsia"/>
          <w:lang w:eastAsia="zh-CN"/>
        </w:rPr>
        <w:t>, on peu</w:t>
      </w:r>
      <w:r w:rsidR="00C20922">
        <w:rPr>
          <w:rFonts w:eastAsiaTheme="minorEastAsia"/>
          <w:lang w:eastAsia="zh-CN"/>
        </w:rPr>
        <w:t xml:space="preserve">t mesurer </w:t>
      </w:r>
      <w:r w:rsidR="00556E70">
        <w:rPr>
          <w:rFonts w:eastAsiaTheme="minorEastAsia"/>
          <w:lang w:eastAsia="zh-CN"/>
        </w:rPr>
        <w:t xml:space="preserve">la température </w:t>
      </w:r>
      <w:r w:rsidRPr="00AC425B" w:rsidR="00A34D0F">
        <w:rPr>
          <w:rFonts w:eastAsiaTheme="minorEastAsia"/>
          <w:b/>
          <w:lang w:eastAsia="zh-CN"/>
        </w:rPr>
        <w:t>T</w:t>
      </w:r>
      <w:r w:rsidR="00556E70">
        <w:rPr>
          <w:rFonts w:eastAsiaTheme="minorEastAsia"/>
          <w:lang w:eastAsia="zh-CN"/>
        </w:rPr>
        <w:t xml:space="preserve"> et la masse </w:t>
      </w:r>
      <w:r w:rsidR="00704A34">
        <w:rPr>
          <w:rFonts w:eastAsiaTheme="minorEastAsia"/>
          <w:lang w:eastAsia="zh-CN"/>
        </w:rPr>
        <w:t>per</w:t>
      </w:r>
      <w:r w:rsidR="00DD3591">
        <w:rPr>
          <w:rFonts w:eastAsiaTheme="minorEastAsia"/>
          <w:lang w:eastAsia="zh-CN"/>
        </w:rPr>
        <w:t xml:space="preserve">due </w:t>
      </w:r>
      <w:r w:rsidRPr="00AC425B" w:rsidR="009075EA">
        <w:rPr>
          <w:rFonts w:hint="eastAsia" w:ascii="DengXian" w:hAnsi="DengXian" w:eastAsia="DengXian"/>
          <w:b/>
          <w:lang w:eastAsia="zh-CN"/>
        </w:rPr>
        <w:t>Δ</w:t>
      </w:r>
      <w:r w:rsidRPr="00AC425B" w:rsidR="00386725">
        <w:rPr>
          <w:rFonts w:eastAsiaTheme="minorEastAsia"/>
          <w:b/>
          <w:lang w:eastAsia="zh-CN"/>
        </w:rPr>
        <w:t>m</w:t>
      </w:r>
      <w:r w:rsidR="0075642A">
        <w:rPr>
          <w:rFonts w:eastAsiaTheme="minorEastAsia"/>
          <w:vertAlign w:val="subscript"/>
          <w:lang w:eastAsia="zh-CN"/>
        </w:rPr>
        <w:t xml:space="preserve"> </w:t>
      </w:r>
      <w:r w:rsidR="00DD3591">
        <w:rPr>
          <w:rFonts w:eastAsiaTheme="minorEastAsia"/>
          <w:lang w:eastAsia="zh-CN"/>
        </w:rPr>
        <w:t>en même temps</w:t>
      </w:r>
      <w:r w:rsidR="00642BC4">
        <w:rPr>
          <w:rFonts w:eastAsiaTheme="minorEastAsia"/>
          <w:lang w:eastAsia="zh-CN"/>
        </w:rPr>
        <w:t>,</w:t>
      </w:r>
      <w:r w:rsidR="003A1822">
        <w:rPr>
          <w:rFonts w:eastAsiaTheme="minorEastAsia"/>
          <w:lang w:eastAsia="zh-CN"/>
        </w:rPr>
        <w:t xml:space="preserve"> </w:t>
      </w:r>
      <w:r w:rsidR="008106E1">
        <w:rPr>
          <w:rFonts w:eastAsiaTheme="minorEastAsia"/>
          <w:lang w:eastAsia="zh-CN"/>
        </w:rPr>
        <w:t>en supposant</w:t>
      </w:r>
      <w:r w:rsidR="00112E88">
        <w:rPr>
          <w:rFonts w:eastAsiaTheme="minorEastAsia"/>
          <w:lang w:eastAsia="zh-CN"/>
        </w:rPr>
        <w:t xml:space="preserve"> que</w:t>
      </w:r>
      <w:r w:rsidR="008106E1">
        <w:rPr>
          <w:rFonts w:eastAsiaTheme="minorEastAsia"/>
          <w:lang w:eastAsia="zh-CN"/>
        </w:rPr>
        <w:t xml:space="preserve"> l’eau </w:t>
      </w:r>
      <w:r w:rsidR="00E73FFE">
        <w:rPr>
          <w:rFonts w:eastAsiaTheme="minorEastAsia"/>
          <w:lang w:eastAsia="zh-CN"/>
        </w:rPr>
        <w:t xml:space="preserve">est toujours </w:t>
      </w:r>
      <w:r w:rsidR="00DD479B">
        <w:rPr>
          <w:rFonts w:eastAsiaTheme="minorEastAsia"/>
          <w:lang w:eastAsia="zh-CN"/>
        </w:rPr>
        <w:t>homogénéisée</w:t>
      </w:r>
      <w:r w:rsidR="00E73FFE">
        <w:rPr>
          <w:rFonts w:eastAsiaTheme="minorEastAsia"/>
          <w:lang w:eastAsia="zh-CN"/>
        </w:rPr>
        <w:t>.</w:t>
      </w:r>
      <w:r w:rsidR="00AC425B">
        <w:rPr>
          <w:rFonts w:eastAsiaTheme="minorEastAsia"/>
          <w:lang w:eastAsia="zh-CN"/>
        </w:rPr>
        <w:t xml:space="preserve"> On note </w:t>
      </w:r>
      <w:r w:rsidRPr="00822016" w:rsidR="006C3608">
        <w:rPr>
          <w:rFonts w:eastAsiaTheme="minorEastAsia"/>
          <w:b/>
          <w:bCs/>
          <w:lang w:eastAsia="zh-CN"/>
        </w:rPr>
        <w:t>t</w:t>
      </w:r>
      <w:r w:rsidR="00226E37">
        <w:rPr>
          <w:rFonts w:eastAsiaTheme="minorEastAsia"/>
          <w:lang w:eastAsia="zh-CN"/>
        </w:rPr>
        <w:t xml:space="preserve">, </w:t>
      </w:r>
      <w:r w:rsidRPr="00822016" w:rsidR="00226E37">
        <w:rPr>
          <w:rFonts w:eastAsiaTheme="minorEastAsia"/>
          <w:b/>
          <w:bCs/>
          <w:lang w:eastAsia="zh-CN"/>
        </w:rPr>
        <w:t>T</w:t>
      </w:r>
      <w:r w:rsidR="00822016">
        <w:rPr>
          <w:rFonts w:eastAsiaTheme="minorEastAsia"/>
          <w:lang w:eastAsia="zh-CN"/>
        </w:rPr>
        <w:t xml:space="preserve"> et </w:t>
      </w:r>
      <w:r w:rsidRPr="00822016" w:rsidR="00822016">
        <w:rPr>
          <w:rFonts w:hint="eastAsia" w:eastAsiaTheme="minorEastAsia"/>
          <w:b/>
          <w:bCs/>
          <w:lang w:eastAsia="zh-CN"/>
        </w:rPr>
        <w:t>Δ</w:t>
      </w:r>
      <w:r w:rsidRPr="00822016" w:rsidR="00822016">
        <w:rPr>
          <w:rFonts w:eastAsiaTheme="minorEastAsia"/>
          <w:b/>
          <w:bCs/>
          <w:lang w:eastAsia="zh-CN"/>
        </w:rPr>
        <w:t>m</w:t>
      </w:r>
      <w:r w:rsidR="00822016">
        <w:rPr>
          <w:rFonts w:eastAsiaTheme="minorEastAsia"/>
          <w:lang w:eastAsia="zh-CN"/>
        </w:rPr>
        <w:t xml:space="preserve"> puis </w:t>
      </w:r>
      <w:r w:rsidR="00112E88">
        <w:rPr>
          <w:rFonts w:eastAsiaTheme="minorEastAsia"/>
          <w:lang w:eastAsia="zh-CN"/>
        </w:rPr>
        <w:t xml:space="preserve">on </w:t>
      </w:r>
      <w:r w:rsidR="00822016">
        <w:rPr>
          <w:rFonts w:eastAsiaTheme="minorEastAsia"/>
          <w:lang w:eastAsia="zh-CN"/>
        </w:rPr>
        <w:t>trace la courbe</w:t>
      </w:r>
      <w:r w:rsidR="006978EB">
        <w:rPr>
          <w:rFonts w:eastAsiaTheme="minorEastAsia"/>
          <w:b/>
          <w:bCs/>
          <w:lang w:eastAsia="zh-CN"/>
        </w:rPr>
        <w:t>.</w:t>
      </w:r>
      <w:r w:rsidRPr="00C115A4" w:rsidR="00C115A4">
        <w:rPr>
          <w:noProof/>
        </w:rPr>
        <w:t xml:space="preserve"> </w:t>
      </w:r>
    </w:p>
    <w:p w:rsidRPr="000B5041" w:rsidR="00F26FE3" w:rsidP="00F26FE3" w:rsidRDefault="0065009E" w14:paraId="2EA6A580" w14:textId="1E394CBA">
      <w:pPr>
        <w:pStyle w:val="MonParagraphe"/>
        <w:rPr>
          <w:rFonts w:eastAsiaTheme="minorEastAsia"/>
          <w:sz w:val="18"/>
          <w:szCs w:val="18"/>
          <w:lang w:eastAsia="zh-CN"/>
        </w:rPr>
      </w:pPr>
      <w:r>
        <w:rPr>
          <w:noProof/>
        </w:rPr>
        <w:t>Lors de l</w:t>
      </w:r>
      <w:r w:rsidR="00CC2512">
        <w:rPr>
          <w:noProof/>
        </w:rPr>
        <w:t>’ébullition, i</w:t>
      </w:r>
      <w:r w:rsidR="00E715DC">
        <w:rPr>
          <w:noProof/>
        </w:rPr>
        <w:t>l ne faut pas avoi</w:t>
      </w:r>
      <w:r w:rsidR="00C416C4">
        <w:rPr>
          <w:noProof/>
        </w:rPr>
        <w:t>r</w:t>
      </w:r>
      <w:r w:rsidR="00E715DC">
        <w:rPr>
          <w:noProof/>
        </w:rPr>
        <w:t xml:space="preserve"> de projections d’eau, sinon </w:t>
      </w:r>
      <w:r w:rsidR="0096392D">
        <w:rPr>
          <w:noProof/>
        </w:rPr>
        <w:t>la masse</w:t>
      </w:r>
      <w:r w:rsidR="00FB41A6">
        <w:rPr>
          <w:noProof/>
        </w:rPr>
        <w:t xml:space="preserve"> de l’eau diminue </w:t>
      </w:r>
      <w:r w:rsidR="00E62E08">
        <w:rPr>
          <w:noProof/>
        </w:rPr>
        <w:t>sans qu’elle ait été évaporée, ce qui fausserait les calculs</w:t>
      </w:r>
      <w:r w:rsidR="000E0482">
        <w:rPr>
          <w:noProof/>
        </w:rPr>
        <w:t xml:space="preserve">. </w:t>
      </w:r>
      <m:oMath>
        <m:acc>
          <m:accPr>
            <m:chr m:val="̅"/>
            <m:ctrlPr>
              <w:rPr>
                <w:rFonts w:ascii="Cambria Math" w:hAnsi="Cambria Math"/>
                <w:i/>
                <w:noProof/>
              </w:rPr>
            </m:ctrlPr>
          </m:accPr>
          <m:e>
            <m:sSub>
              <m:sSubPr>
                <m:ctrlPr>
                  <w:rPr>
                    <w:rFonts w:ascii="Cambria Math" w:hAnsi="Cambria Math"/>
                    <w:noProof/>
                  </w:rPr>
                </m:ctrlPr>
              </m:sSubPr>
              <m:e>
                <m:r>
                  <m:rPr>
                    <m:sty m:val="p"/>
                  </m:rPr>
                  <w:rPr>
                    <w:rFonts w:ascii="Cambria Math" w:hAnsi="Cambria Math"/>
                    <w:noProof/>
                  </w:rPr>
                  <m:t>Δ</m:t>
                </m:r>
              </m:e>
              <m:sub>
                <m:r>
                  <w:rPr>
                    <w:rFonts w:ascii="Cambria Math" w:hAnsi="Cambria Math"/>
                    <w:noProof/>
                  </w:rPr>
                  <m:t>vap</m:t>
                </m:r>
              </m:sub>
            </m:sSub>
            <m:r>
              <w:rPr>
                <w:rFonts w:ascii="Cambria Math" w:hAnsi="Cambria Math"/>
                <w:noProof/>
              </w:rPr>
              <m:t>H</m:t>
            </m:r>
          </m:e>
        </m:acc>
      </m:oMath>
      <w:r w:rsidR="000F6D7C">
        <w:rPr>
          <w:noProof/>
        </w:rPr>
        <w:t xml:space="preserve"> </w:t>
      </w:r>
      <w:r w:rsidR="009E4786">
        <w:rPr>
          <w:noProof/>
        </w:rPr>
        <w:t>calculée grâce à l</w:t>
      </w:r>
      <w:r w:rsidR="002467F2">
        <w:rPr>
          <w:noProof/>
        </w:rPr>
        <w:t xml:space="preserve">’expérience </w:t>
      </w:r>
      <w:r w:rsidR="00B2554E">
        <w:rPr>
          <w:noProof/>
        </w:rPr>
        <w:t xml:space="preserve">serait alors </w:t>
      </w:r>
      <w:r w:rsidR="009E4786">
        <w:rPr>
          <w:noProof/>
        </w:rPr>
        <w:t>inférieur à la valeur réelle</w:t>
      </w:r>
      <w:r w:rsidR="002467F2">
        <w:rPr>
          <w:noProof/>
        </w:rPr>
        <w:t xml:space="preserve">. </w:t>
      </w:r>
      <w:r w:rsidR="00172529">
        <w:rPr>
          <w:noProof/>
        </w:rPr>
        <w:t xml:space="preserve">En effet, on considérerait cette quantité d’eau perdue comme évaporée alors qu’elle ne l’est pas. </w:t>
      </w:r>
    </w:p>
    <w:p w:rsidR="000E5C54" w:rsidP="000E5C54" w:rsidRDefault="001505CD" w14:paraId="2B143A54" w14:textId="2F042C9C">
      <w:pPr>
        <w:pStyle w:val="MonParagraphe"/>
        <w:rPr>
          <w:rFonts w:eastAsiaTheme="minorEastAsia"/>
        </w:rPr>
      </w:pPr>
      <w:r>
        <w:rPr>
          <w:rFonts w:eastAsiaTheme="minorEastAsia"/>
        </w:rPr>
        <w:t xml:space="preserve">Les </w:t>
      </w:r>
      <w:r w:rsidR="005F3444">
        <w:rPr>
          <w:rFonts w:eastAsiaTheme="minorEastAsia"/>
        </w:rPr>
        <w:t>courbes</w:t>
      </w:r>
      <w:r>
        <w:rPr>
          <w:rFonts w:eastAsiaTheme="minorEastAsia"/>
        </w:rPr>
        <w:t xml:space="preserve"> </w:t>
      </w:r>
      <w:r w:rsidR="00755C17">
        <w:rPr>
          <w:rFonts w:eastAsiaTheme="minorEastAsia"/>
        </w:rPr>
        <w:t>comportent</w:t>
      </w:r>
      <w:r w:rsidR="00822411">
        <w:rPr>
          <w:rFonts w:eastAsiaTheme="minorEastAsia"/>
        </w:rPr>
        <w:t xml:space="preserve"> 3 partie</w:t>
      </w:r>
      <w:r w:rsidR="00911F2A">
        <w:rPr>
          <w:rFonts w:eastAsiaTheme="minorEastAsia"/>
        </w:rPr>
        <w:t>s</w:t>
      </w:r>
      <w:r w:rsidR="00822411">
        <w:rPr>
          <w:rFonts w:eastAsiaTheme="minorEastAsia"/>
        </w:rPr>
        <w:t> :</w:t>
      </w:r>
      <w:r w:rsidR="00A703A2">
        <w:rPr>
          <w:rFonts w:eastAsiaTheme="minorEastAsia"/>
        </w:rPr>
        <w:t xml:space="preserve"> la partie </w:t>
      </w:r>
      <w:r w:rsidR="00496C42">
        <w:rPr>
          <w:rFonts w:eastAsiaTheme="minorEastAsia"/>
        </w:rPr>
        <w:t xml:space="preserve">d’échauffement, la partie </w:t>
      </w:r>
      <w:r w:rsidR="00A72BC0">
        <w:rPr>
          <w:rFonts w:eastAsiaTheme="minorEastAsia"/>
        </w:rPr>
        <w:t>transitoire et la partie d’</w:t>
      </w:r>
      <w:r w:rsidR="007C3276">
        <w:rPr>
          <w:rFonts w:eastAsiaTheme="minorEastAsia"/>
        </w:rPr>
        <w:t>ébullition</w:t>
      </w:r>
      <w:r w:rsidR="00C01E2D">
        <w:rPr>
          <w:rFonts w:eastAsiaTheme="minorEastAsia"/>
        </w:rPr>
        <w:t>.</w:t>
      </w:r>
      <w:r w:rsidR="00B52E43">
        <w:rPr>
          <w:rFonts w:eastAsiaTheme="minorEastAsia"/>
        </w:rPr>
        <w:t xml:space="preserve"> </w:t>
      </w:r>
      <w:r w:rsidR="005B1707">
        <w:rPr>
          <w:rFonts w:eastAsiaTheme="minorEastAsia"/>
        </w:rPr>
        <w:t xml:space="preserve">On utilise la première partie pour déterminer la puissance de thermoplongeur et la deuxième pour </w:t>
      </w:r>
      <m:oMath>
        <m:acc>
          <m:accPr>
            <m:chr m:val="̅"/>
            <m:ctrlPr>
              <w:rPr>
                <w:rFonts w:ascii="Cambria Math" w:hAnsi="Cambria Math" w:eastAsiaTheme="minorEastAsia"/>
                <w:i/>
              </w:rPr>
            </m:ctrlPr>
          </m:accPr>
          <m:e>
            <m:sSub>
              <m:sSubPr>
                <m:ctrlPr>
                  <w:rPr>
                    <w:rFonts w:ascii="Cambria Math" w:hAnsi="Cambria Math" w:eastAsiaTheme="minorEastAsia"/>
                  </w:rPr>
                </m:ctrlPr>
              </m:sSubPr>
              <m:e>
                <m:r>
                  <m:rPr>
                    <m:sty m:val="p"/>
                  </m:rPr>
                  <w:rPr>
                    <w:rFonts w:ascii="Cambria Math" w:hAnsi="Cambria Math" w:eastAsiaTheme="minorEastAsia"/>
                  </w:rPr>
                  <m:t>Δ</m:t>
                </m:r>
              </m:e>
              <m:sub>
                <m:r>
                  <w:rPr>
                    <w:rFonts w:ascii="Cambria Math" w:hAnsi="Cambria Math" w:eastAsiaTheme="minorEastAsia"/>
                  </w:rPr>
                  <m:t>vap</m:t>
                </m:r>
              </m:sub>
            </m:sSub>
            <m:r>
              <w:rPr>
                <w:rFonts w:ascii="Cambria Math" w:hAnsi="Cambria Math" w:eastAsiaTheme="minorEastAsia"/>
              </w:rPr>
              <m:t>H</m:t>
            </m:r>
          </m:e>
        </m:acc>
      </m:oMath>
      <w:r w:rsidR="004E278F">
        <w:rPr>
          <w:rFonts w:hint="eastAsia" w:eastAsiaTheme="minorEastAsia"/>
        </w:rPr>
        <w:t>.</w:t>
      </w:r>
    </w:p>
    <w:p w:rsidRPr="009137F1" w:rsidR="00246E9C" w:rsidP="000E5C54" w:rsidRDefault="00C53020" w14:paraId="33E5435C" w14:textId="76219648">
      <w:pPr>
        <w:pStyle w:val="MonParagraphe"/>
        <w:rPr>
          <w:rFonts w:eastAsiaTheme="minorEastAsia"/>
        </w:rPr>
      </w:pPr>
      <w:r>
        <w:rPr>
          <w:rFonts w:eastAsiaTheme="minorEastAsia"/>
        </w:rPr>
        <w:t xml:space="preserve">Dans la partie </w:t>
      </w:r>
      <w:r w:rsidRPr="0010159A" w:rsidR="0010159A">
        <w:rPr>
          <w:rFonts w:eastAsiaTheme="minorEastAsia"/>
        </w:rPr>
        <w:t>d’échauffement</w:t>
      </w:r>
      <w:r w:rsidR="001C4443">
        <w:rPr>
          <w:rFonts w:eastAsiaTheme="minorEastAsia"/>
        </w:rPr>
        <w:t>,</w:t>
      </w:r>
      <w:r w:rsidR="00BE554D">
        <w:rPr>
          <w:rFonts w:eastAsiaTheme="minorEastAsia"/>
        </w:rPr>
        <w:t xml:space="preserve"> </w:t>
      </w:r>
      <w:r w:rsidR="009137F1">
        <w:rPr>
          <w:rFonts w:eastAsiaTheme="minorEastAsia"/>
        </w:rPr>
        <w:t xml:space="preserve">la masse ne change pas et </w:t>
      </w:r>
      <w:r w:rsidR="00144019">
        <w:rPr>
          <w:rFonts w:eastAsiaTheme="minorEastAsia"/>
        </w:rPr>
        <w:t xml:space="preserve">la température augmente progressivement. Dans la partie </w:t>
      </w:r>
      <w:r w:rsidR="0015453E">
        <w:rPr>
          <w:rFonts w:eastAsiaTheme="minorEastAsia"/>
        </w:rPr>
        <w:t xml:space="preserve">transitoire </w:t>
      </w:r>
      <w:r w:rsidRPr="00353AB9" w:rsidR="00353AB9">
        <w:rPr>
          <w:rFonts w:eastAsiaTheme="minorEastAsia"/>
        </w:rPr>
        <w:t>la masse</w:t>
      </w:r>
      <w:r w:rsidR="00353AB9">
        <w:rPr>
          <w:rFonts w:eastAsiaTheme="minorEastAsia"/>
        </w:rPr>
        <w:t xml:space="preserve"> diminue et </w:t>
      </w:r>
      <w:r w:rsidR="009C20E6">
        <w:rPr>
          <w:rFonts w:eastAsiaTheme="minorEastAsia"/>
        </w:rPr>
        <w:t xml:space="preserve">la température </w:t>
      </w:r>
      <w:r w:rsidR="001202A5">
        <w:rPr>
          <w:rFonts w:eastAsiaTheme="minorEastAsia"/>
        </w:rPr>
        <w:t>augmente moins qu’avant</w:t>
      </w:r>
      <w:r w:rsidR="000158B9">
        <w:rPr>
          <w:rFonts w:eastAsiaTheme="minorEastAsia"/>
        </w:rPr>
        <w:t>. Et dans la partie d’</w:t>
      </w:r>
      <w:r w:rsidR="00F27C88">
        <w:rPr>
          <w:rFonts w:eastAsiaTheme="minorEastAsia"/>
        </w:rPr>
        <w:t>é</w:t>
      </w:r>
      <w:r w:rsidR="009C581E">
        <w:rPr>
          <w:rFonts w:eastAsiaTheme="minorEastAsia"/>
        </w:rPr>
        <w:t xml:space="preserve">bullition, </w:t>
      </w:r>
      <w:r w:rsidR="00B1185C">
        <w:rPr>
          <w:rFonts w:eastAsiaTheme="minorEastAsia"/>
        </w:rPr>
        <w:t xml:space="preserve">la température </w:t>
      </w:r>
      <w:r w:rsidR="00372C28">
        <w:rPr>
          <w:rFonts w:eastAsiaTheme="minorEastAsia"/>
        </w:rPr>
        <w:t>est constante et la masse de l’eau diminue rapidement.</w:t>
      </w:r>
    </w:p>
    <w:p w:rsidRPr="00780449" w:rsidR="00780449" w:rsidP="000E5C54" w:rsidRDefault="00780449" w14:paraId="25D560D4" w14:textId="18DFAC2D">
      <w:pPr>
        <w:pStyle w:val="MonParagraphe"/>
        <w:rPr>
          <w:rFonts w:eastAsiaTheme="minorEastAsia"/>
          <w:b/>
          <w:bCs/>
          <w:lang w:eastAsia="zh-CN"/>
        </w:rPr>
      </w:pPr>
      <w:r w:rsidRPr="00780449">
        <w:rPr>
          <w:rFonts w:hint="eastAsia" w:eastAsiaTheme="minorEastAsia"/>
          <w:b/>
          <w:bCs/>
        </w:rPr>
        <w:t>C</w:t>
      </w:r>
      <w:r w:rsidRPr="00780449">
        <w:rPr>
          <w:rFonts w:eastAsiaTheme="minorEastAsia"/>
          <w:b/>
          <w:bCs/>
        </w:rPr>
        <w:t>alcul de puissance</w:t>
      </w:r>
    </w:p>
    <w:p w:rsidR="004E278F" w:rsidP="000E5C54" w:rsidRDefault="00780449" w14:paraId="562EEDA9" w14:textId="09E86BCD">
      <w:pPr>
        <w:pStyle w:val="MonParagraphe"/>
        <w:rPr>
          <w:rFonts w:eastAsiaTheme="minorEastAsia"/>
          <w:b/>
          <w:lang w:eastAsia="zh-CN"/>
        </w:rPr>
      </w:pPr>
      <w:r>
        <w:rPr>
          <w:rFonts w:hint="eastAsia" w:eastAsiaTheme="minorEastAsia"/>
          <w:lang w:eastAsia="zh-CN"/>
        </w:rPr>
        <w:t>O</w:t>
      </w:r>
      <w:r>
        <w:rPr>
          <w:rFonts w:eastAsiaTheme="minorEastAsia"/>
          <w:lang w:eastAsia="zh-CN"/>
        </w:rPr>
        <w:t xml:space="preserve">n choisit </w:t>
      </w:r>
      <w:r w:rsidR="00544E5B">
        <w:rPr>
          <w:rFonts w:eastAsiaTheme="minorEastAsia"/>
          <w:lang w:eastAsia="zh-CN"/>
        </w:rPr>
        <w:t>les points stables</w:t>
      </w:r>
      <w:r w:rsidR="00AD0A02">
        <w:rPr>
          <w:rFonts w:eastAsiaTheme="minorEastAsia"/>
          <w:lang w:eastAsia="zh-CN"/>
        </w:rPr>
        <w:t xml:space="preserve"> de </w:t>
      </w:r>
      <w:r w:rsidRPr="00AD0A02" w:rsidR="00AD0A02">
        <w:rPr>
          <w:rFonts w:eastAsiaTheme="minorEastAsia"/>
          <w:lang w:eastAsia="zh-CN"/>
        </w:rPr>
        <w:t>la première partie</w:t>
      </w:r>
      <w:r w:rsidR="008F6299">
        <w:rPr>
          <w:rFonts w:eastAsiaTheme="minorEastAsia"/>
          <w:lang w:eastAsia="zh-CN"/>
        </w:rPr>
        <w:t xml:space="preserve"> </w:t>
      </w:r>
      <w:r w:rsidR="008F6299">
        <w:rPr>
          <w:rFonts w:hint="eastAsia" w:eastAsiaTheme="minorEastAsia"/>
          <w:lang w:eastAsia="zh-CN"/>
        </w:rPr>
        <w:t>et</w:t>
      </w:r>
      <w:r>
        <w:rPr>
          <w:rFonts w:eastAsiaTheme="minorEastAsia"/>
          <w:lang w:eastAsia="zh-CN"/>
        </w:rPr>
        <w:t xml:space="preserve"> </w:t>
      </w:r>
      <w:r w:rsidR="00EE65F0">
        <w:rPr>
          <w:rFonts w:eastAsiaTheme="minorEastAsia"/>
          <w:lang w:eastAsia="zh-CN"/>
        </w:rPr>
        <w:t>modélis</w:t>
      </w:r>
      <w:r w:rsidR="00CF4A92">
        <w:rPr>
          <w:rFonts w:eastAsiaTheme="minorEastAsia"/>
          <w:lang w:eastAsia="zh-CN"/>
        </w:rPr>
        <w:t>e</w:t>
      </w:r>
      <w:r w:rsidR="00544E5B">
        <w:rPr>
          <w:rFonts w:eastAsiaTheme="minorEastAsia"/>
          <w:lang w:eastAsia="zh-CN"/>
        </w:rPr>
        <w:t xml:space="preserve"> par une d</w:t>
      </w:r>
      <w:r w:rsidRPr="00544E5B" w:rsidR="00544E5B">
        <w:rPr>
          <w:rFonts w:hint="eastAsia" w:eastAsiaTheme="minorEastAsia"/>
          <w:lang w:eastAsia="zh-CN"/>
        </w:rPr>
        <w:t xml:space="preserve">roite de </w:t>
      </w:r>
      <w:r w:rsidR="00544E5B">
        <w:rPr>
          <w:rFonts w:eastAsiaTheme="minorEastAsia"/>
          <w:lang w:eastAsia="zh-CN"/>
        </w:rPr>
        <w:t>ré</w:t>
      </w:r>
      <w:r w:rsidRPr="00544E5B" w:rsidR="00544E5B">
        <w:rPr>
          <w:rFonts w:hint="eastAsia" w:eastAsiaTheme="minorEastAsia"/>
          <w:lang w:eastAsia="zh-CN"/>
        </w:rPr>
        <w:t>gression</w:t>
      </w:r>
      <w:r w:rsidR="00D24835">
        <w:rPr>
          <w:rFonts w:eastAsiaTheme="minorEastAsia"/>
          <w:lang w:eastAsia="zh-CN"/>
        </w:rPr>
        <w:t xml:space="preserve"> et on obtient </w:t>
      </w:r>
      <w:r w:rsidRPr="00B46376" w:rsidR="00B706A3">
        <w:rPr>
          <w:rFonts w:eastAsiaTheme="minorEastAsia"/>
          <w:b/>
          <w:lang w:eastAsia="zh-CN"/>
        </w:rPr>
        <w:t>d</w:t>
      </w:r>
      <w:r w:rsidRPr="00B46376" w:rsidR="00BE1BB2">
        <w:rPr>
          <w:rFonts w:eastAsiaTheme="minorEastAsia"/>
          <w:b/>
          <w:lang w:eastAsia="zh-CN"/>
        </w:rPr>
        <w:t>T</w:t>
      </w:r>
      <w:r w:rsidRPr="00B46376" w:rsidR="00BE1BB2">
        <w:rPr>
          <w:rFonts w:hint="eastAsia" w:eastAsiaTheme="minorEastAsia"/>
          <w:b/>
          <w:lang w:eastAsia="zh-CN"/>
        </w:rPr>
        <w:t>/</w:t>
      </w:r>
      <w:proofErr w:type="spellStart"/>
      <w:r w:rsidRPr="00B46376" w:rsidR="00BE1BB2">
        <w:rPr>
          <w:rFonts w:hint="eastAsia" w:eastAsiaTheme="minorEastAsia"/>
          <w:b/>
          <w:lang w:eastAsia="zh-CN"/>
        </w:rPr>
        <w:t>d</w:t>
      </w:r>
      <w:r w:rsidRPr="00B46376" w:rsidR="00BE1BB2">
        <w:rPr>
          <w:rFonts w:eastAsiaTheme="minorEastAsia"/>
          <w:b/>
          <w:lang w:eastAsia="zh-CN"/>
        </w:rPr>
        <w:t>t</w:t>
      </w:r>
      <w:proofErr w:type="spellEnd"/>
      <w:r w:rsidRPr="00B46376" w:rsidR="00BE1BB2">
        <w:rPr>
          <w:rFonts w:eastAsiaTheme="minorEastAsia"/>
          <w:b/>
          <w:lang w:eastAsia="zh-CN"/>
        </w:rPr>
        <w:t xml:space="preserve"> = </w:t>
      </w:r>
      <w:r w:rsidRPr="00B46376" w:rsidR="00965680">
        <w:rPr>
          <w:rFonts w:eastAsiaTheme="minorEastAsia"/>
          <w:b/>
          <w:bCs/>
          <w:lang w:eastAsia="zh-CN"/>
        </w:rPr>
        <w:t>8.9341</w:t>
      </w:r>
      <w:r w:rsidRPr="00B46376" w:rsidR="00B46376">
        <w:rPr>
          <w:rFonts w:eastAsiaTheme="minorEastAsia"/>
          <w:b/>
          <w:bCs/>
          <w:lang w:eastAsia="zh-CN"/>
        </w:rPr>
        <w:t xml:space="preserve"> K/min</w:t>
      </w:r>
    </w:p>
    <w:p w:rsidRPr="0043180D" w:rsidR="000E3AEE" w:rsidP="000E3AEE" w:rsidRDefault="0043180D" w14:paraId="6957531A" w14:textId="72666FC0">
      <w:pPr>
        <w:pStyle w:val="MonParagraphe"/>
        <w:rPr>
          <w:rFonts w:eastAsiaTheme="minorEastAsia"/>
          <w:lang w:eastAsia="zh-CN"/>
        </w:rPr>
      </w:pPr>
      <w:r>
        <w:rPr>
          <w:rFonts w:eastAsiaTheme="minorEastAsia"/>
          <w:lang w:eastAsia="zh-CN"/>
        </w:rPr>
        <w:t>Le</w:t>
      </w:r>
      <w:r w:rsidR="003262EA">
        <w:rPr>
          <w:rFonts w:eastAsiaTheme="minorEastAsia"/>
          <w:lang w:eastAsia="zh-CN"/>
        </w:rPr>
        <w:t>s</w:t>
      </w:r>
      <w:r>
        <w:rPr>
          <w:rFonts w:eastAsiaTheme="minorEastAsia"/>
          <w:lang w:eastAsia="zh-CN"/>
        </w:rPr>
        <w:t xml:space="preserve"> point</w:t>
      </w:r>
      <w:r w:rsidR="003262EA">
        <w:rPr>
          <w:rFonts w:eastAsiaTheme="minorEastAsia"/>
          <w:lang w:eastAsia="zh-CN"/>
        </w:rPr>
        <w:t>s</w:t>
      </w:r>
      <w:r>
        <w:rPr>
          <w:rFonts w:eastAsiaTheme="minorEastAsia"/>
          <w:lang w:eastAsia="zh-CN"/>
        </w:rPr>
        <w:t xml:space="preserve"> que l’on choisit pour calculer sont les points </w:t>
      </w:r>
      <w:r w:rsidRPr="008E6B59" w:rsidR="008E6B59">
        <w:rPr>
          <w:rFonts w:hint="eastAsia" w:eastAsiaTheme="minorEastAsia"/>
          <w:lang w:eastAsia="zh-CN"/>
        </w:rPr>
        <w:t>alig</w:t>
      </w:r>
      <w:r w:rsidR="00FA2638">
        <w:rPr>
          <w:rFonts w:eastAsiaTheme="minorEastAsia"/>
          <w:lang w:eastAsia="zh-CN"/>
        </w:rPr>
        <w:t>nés et</w:t>
      </w:r>
      <w:r w:rsidR="006E49D9">
        <w:rPr>
          <w:rFonts w:eastAsiaTheme="minorEastAsia"/>
          <w:lang w:eastAsia="zh-CN"/>
        </w:rPr>
        <w:t xml:space="preserve"> </w:t>
      </w:r>
      <w:r w:rsidR="005055B0">
        <w:rPr>
          <w:rFonts w:eastAsiaTheme="minorEastAsia"/>
          <w:lang w:eastAsia="zh-CN"/>
        </w:rPr>
        <w:t>pour lesquels</w:t>
      </w:r>
      <w:r w:rsidR="00FA2638">
        <w:rPr>
          <w:rFonts w:eastAsiaTheme="minorEastAsia"/>
          <w:lang w:eastAsia="zh-CN"/>
        </w:rPr>
        <w:t xml:space="preserve"> la mass</w:t>
      </w:r>
      <w:r w:rsidR="002843A1">
        <w:rPr>
          <w:rFonts w:eastAsiaTheme="minorEastAsia"/>
          <w:lang w:eastAsia="zh-CN"/>
        </w:rPr>
        <w:t>e</w:t>
      </w:r>
      <w:r w:rsidR="003262EA">
        <w:rPr>
          <w:rFonts w:eastAsiaTheme="minorEastAsia"/>
          <w:lang w:eastAsia="zh-CN"/>
        </w:rPr>
        <w:t xml:space="preserve"> d’eau</w:t>
      </w:r>
      <w:r w:rsidR="00FA2638">
        <w:rPr>
          <w:rFonts w:eastAsiaTheme="minorEastAsia"/>
          <w:lang w:eastAsia="zh-CN"/>
        </w:rPr>
        <w:t xml:space="preserve"> </w:t>
      </w:r>
      <w:r w:rsidR="00967BD4">
        <w:rPr>
          <w:rFonts w:eastAsiaTheme="minorEastAsia"/>
          <w:lang w:eastAsia="zh-CN"/>
        </w:rPr>
        <w:t>n’est pa</w:t>
      </w:r>
      <w:r w:rsidR="005055B0">
        <w:rPr>
          <w:rFonts w:eastAsiaTheme="minorEastAsia"/>
          <w:lang w:eastAsia="zh-CN"/>
        </w:rPr>
        <w:t>s évaporée</w:t>
      </w:r>
      <w:r w:rsidR="002843A1">
        <w:rPr>
          <w:rFonts w:eastAsiaTheme="minorEastAsia"/>
          <w:lang w:eastAsia="zh-CN"/>
        </w:rPr>
        <w:t>.</w:t>
      </w:r>
    </w:p>
    <w:p w:rsidRPr="00E90C6E" w:rsidR="004F3A3A" w:rsidP="000E5C54" w:rsidRDefault="004F3A3A" w14:paraId="6D14FC6F" w14:textId="235815CE">
      <w:pPr>
        <w:pStyle w:val="MonParagraphe"/>
        <w:rPr>
          <w:rFonts w:eastAsiaTheme="minorEastAsia"/>
          <w:lang w:eastAsia="zh-CN"/>
        </w:rPr>
      </w:pPr>
      <w:r w:rsidRPr="00E90C6E">
        <w:rPr>
          <w:rFonts w:hint="eastAsia" w:eastAsiaTheme="minorEastAsia"/>
          <w:lang w:eastAsia="zh-CN"/>
        </w:rPr>
        <w:t>L</w:t>
      </w:r>
      <w:r w:rsidRPr="00E90C6E">
        <w:rPr>
          <w:rFonts w:eastAsiaTheme="minorEastAsia"/>
          <w:lang w:eastAsia="zh-CN"/>
        </w:rPr>
        <w:t>a</w:t>
      </w:r>
      <w:r w:rsidR="00E90C6E">
        <w:rPr>
          <w:rFonts w:eastAsiaTheme="minorEastAsia"/>
          <w:lang w:eastAsia="zh-CN"/>
        </w:rPr>
        <w:t xml:space="preserve"> puissance </w:t>
      </w:r>
      <w:r w:rsidR="00895347">
        <w:rPr>
          <w:rFonts w:eastAsiaTheme="minorEastAsia"/>
          <w:lang w:eastAsia="zh-CN"/>
        </w:rPr>
        <w:t xml:space="preserve">utile </w:t>
      </w:r>
      <w:r w:rsidRPr="00BA1C78" w:rsidR="00C12230">
        <w:rPr>
          <w:rFonts w:eastAsiaTheme="minorEastAsia"/>
          <w:b/>
          <w:bCs/>
          <w:lang w:eastAsia="zh-CN"/>
        </w:rPr>
        <w:t>P</w:t>
      </w:r>
      <w:r w:rsidR="00C12230">
        <w:rPr>
          <w:rFonts w:eastAsiaTheme="minorEastAsia"/>
          <w:lang w:eastAsia="zh-CN"/>
        </w:rPr>
        <w:t xml:space="preserve"> </w:t>
      </w:r>
      <w:r w:rsidR="00895347">
        <w:rPr>
          <w:rFonts w:eastAsiaTheme="minorEastAsia"/>
          <w:lang w:eastAsia="zh-CN"/>
        </w:rPr>
        <w:t xml:space="preserve">de </w:t>
      </w:r>
      <w:r w:rsidR="00D610B8">
        <w:rPr>
          <w:rFonts w:eastAsiaTheme="minorEastAsia"/>
          <w:lang w:eastAsia="zh-CN"/>
        </w:rPr>
        <w:t xml:space="preserve">thermoplongeur </w:t>
      </w:r>
      <w:r w:rsidR="00F2232C">
        <w:rPr>
          <w:rFonts w:eastAsiaTheme="minorEastAsia"/>
          <w:lang w:eastAsia="zh-CN"/>
        </w:rPr>
        <w:t xml:space="preserve">est </w:t>
      </w:r>
      <w:r w:rsidR="00506F30">
        <w:rPr>
          <w:rFonts w:eastAsiaTheme="minorEastAsia"/>
          <w:lang w:eastAsia="zh-CN"/>
        </w:rPr>
        <w:t>celle qui est absorbé par</w:t>
      </w:r>
      <w:r w:rsidR="00AC4573">
        <w:rPr>
          <w:rFonts w:eastAsiaTheme="minorEastAsia"/>
          <w:lang w:eastAsia="zh-CN"/>
        </w:rPr>
        <w:t xml:space="preserve"> </w:t>
      </w:r>
      <w:r w:rsidR="00B879B7">
        <w:rPr>
          <w:rFonts w:eastAsiaTheme="minorEastAsia"/>
          <w:lang w:eastAsia="zh-CN"/>
        </w:rPr>
        <w:t>le</w:t>
      </w:r>
      <w:r w:rsidR="00AC4573">
        <w:rPr>
          <w:rFonts w:eastAsiaTheme="minorEastAsia"/>
          <w:lang w:eastAsia="zh-CN"/>
        </w:rPr>
        <w:t xml:space="preserve"> système</w:t>
      </w:r>
      <w:r w:rsidR="005E3DF0">
        <w:rPr>
          <w:rFonts w:eastAsiaTheme="minorEastAsia"/>
          <w:lang w:eastAsia="zh-CN"/>
        </w:rPr>
        <w:t xml:space="preserve"> </w:t>
      </w:r>
      <w:r w:rsidR="0047498D">
        <w:rPr>
          <w:rFonts w:hint="eastAsia" w:eastAsiaTheme="minorEastAsia"/>
          <w:lang w:eastAsia="zh-CN"/>
        </w:rPr>
        <w:t>{</w:t>
      </w:r>
      <w:r w:rsidR="0047498D">
        <w:rPr>
          <w:rFonts w:eastAsiaTheme="minorEastAsia"/>
          <w:lang w:eastAsia="zh-CN"/>
        </w:rPr>
        <w:t>eau + calorimètre</w:t>
      </w:r>
      <w:r w:rsidR="0047498D">
        <w:rPr>
          <w:rFonts w:hint="eastAsia" w:eastAsiaTheme="minorEastAsia"/>
          <w:lang w:eastAsia="zh-CN"/>
        </w:rPr>
        <w:t>}</w:t>
      </w:r>
      <w:r w:rsidR="006B1F8D">
        <w:rPr>
          <w:rFonts w:eastAsiaTheme="minorEastAsia"/>
          <w:lang w:eastAsia="zh-CN"/>
        </w:rPr>
        <w:t>.</w:t>
      </w:r>
    </w:p>
    <w:p w:rsidRPr="00FE38AD" w:rsidR="00B46376" w:rsidP="00F844EC" w:rsidRDefault="001D5910" w14:paraId="5819A93F" w14:textId="6B91732C">
      <w:pPr>
        <w:pStyle w:val="MonParagraphe"/>
        <w:jc w:val="center"/>
        <w:rPr>
          <w:rFonts w:eastAsiaTheme="minorEastAsia"/>
          <w:lang w:eastAsia="zh-CN"/>
        </w:rPr>
      </w:pPr>
      <m:oMathPara>
        <m:oMath>
          <m:r>
            <w:rPr>
              <w:rFonts w:ascii="Cambria Math" w:hAnsi="Cambria Math" w:eastAsiaTheme="minorEastAsia"/>
              <w:lang w:eastAsia="zh-CN"/>
            </w:rPr>
            <m:t>P=</m:t>
          </m:r>
          <m:f>
            <m:fPr>
              <m:ctrlPr>
                <w:rPr>
                  <w:rFonts w:ascii="Cambria Math" w:hAnsi="Cambria Math" w:eastAsiaTheme="minorEastAsia"/>
                  <w:i/>
                  <w:lang w:eastAsia="zh-CN"/>
                </w:rPr>
              </m:ctrlPr>
            </m:fPr>
            <m:num>
              <m:r>
                <w:rPr>
                  <w:rFonts w:ascii="Cambria Math" w:hAnsi="Cambria Math" w:eastAsiaTheme="minorEastAsia"/>
                  <w:lang w:eastAsia="zh-CN"/>
                </w:rPr>
                <m:t>dQ</m:t>
              </m:r>
            </m:num>
            <m:den>
              <m:r>
                <w:rPr>
                  <w:rFonts w:ascii="Cambria Math" w:hAnsi="Cambria Math" w:eastAsiaTheme="minorEastAsia"/>
                  <w:lang w:eastAsia="zh-CN"/>
                </w:rPr>
                <m:t>dt</m:t>
              </m:r>
            </m:den>
          </m:f>
          <m:r>
            <w:rPr>
              <w:rFonts w:ascii="Cambria Math" w:hAnsi="Cambria Math" w:eastAsiaTheme="minorEastAsia"/>
              <w:lang w:eastAsia="zh-CN"/>
            </w:rPr>
            <m:t>=</m:t>
          </m:r>
          <m:f>
            <m:fPr>
              <m:ctrlPr>
                <w:rPr>
                  <w:rFonts w:ascii="Cambria Math" w:hAnsi="Cambria Math" w:eastAsiaTheme="minorEastAsia"/>
                  <w:i/>
                  <w:lang w:eastAsia="zh-CN"/>
                </w:rPr>
              </m:ctrlPr>
            </m:fPr>
            <m:num>
              <m:acc>
                <m:accPr>
                  <m:chr m:val="̅"/>
                  <m:ctrlPr>
                    <w:rPr>
                      <w:rFonts w:ascii="Cambria Math" w:hAnsi="Cambria Math" w:eastAsiaTheme="minorEastAsia"/>
                      <w:lang w:eastAsia="zh-CN"/>
                    </w:rPr>
                  </m:ctrlPr>
                </m:accPr>
                <m:e>
                  <m:r>
                    <m:rPr>
                      <m:sty m:val="p"/>
                    </m:rPr>
                    <w:rPr>
                      <w:rFonts w:ascii="Cambria Math" w:hAnsi="Cambria Math" w:eastAsiaTheme="minorEastAsia"/>
                      <w:lang w:eastAsia="zh-CN"/>
                    </w:rPr>
                    <m:t>Δ</m:t>
                  </m:r>
                  <m:r>
                    <w:rPr>
                      <w:rFonts w:ascii="Cambria Math" w:hAnsi="Cambria Math" w:eastAsiaTheme="minorEastAsia"/>
                      <w:lang w:eastAsia="zh-CN"/>
                    </w:rPr>
                    <m:t>C</m:t>
                  </m:r>
                </m:e>
              </m:acc>
              <m:r>
                <w:rPr>
                  <w:rFonts w:ascii="Cambria Math" w:hAnsi="Cambria Math" w:eastAsiaTheme="minorEastAsia"/>
                  <w:lang w:eastAsia="zh-CN"/>
                </w:rPr>
                <m:t xml:space="preserve"> </m:t>
              </m:r>
              <m:d>
                <m:dPr>
                  <m:ctrlPr>
                    <w:rPr>
                      <w:rFonts w:ascii="Cambria Math" w:hAnsi="Cambria Math" w:eastAsiaTheme="minorEastAsia"/>
                      <w:i/>
                      <w:lang w:eastAsia="zh-CN"/>
                    </w:rPr>
                  </m:ctrlPr>
                </m:dPr>
                <m:e>
                  <m:sSub>
                    <m:sSubPr>
                      <m:ctrlPr>
                        <w:rPr>
                          <w:rFonts w:ascii="Cambria Math" w:hAnsi="Cambria Math" w:eastAsiaTheme="minorEastAsia"/>
                          <w:i/>
                          <w:lang w:eastAsia="zh-CN"/>
                        </w:rPr>
                      </m:ctrlPr>
                    </m:sSubPr>
                    <m:e>
                      <m:r>
                        <w:rPr>
                          <w:rFonts w:ascii="Cambria Math" w:hAnsi="Cambria Math" w:eastAsiaTheme="minorEastAsia"/>
                          <w:lang w:eastAsia="zh-CN"/>
                        </w:rPr>
                        <m:t>m</m:t>
                      </m:r>
                    </m:e>
                    <m:sub>
                      <m:r>
                        <w:rPr>
                          <w:rFonts w:ascii="Cambria Math" w:hAnsi="Cambria Math" w:eastAsiaTheme="minorEastAsia"/>
                          <w:lang w:eastAsia="zh-CN"/>
                        </w:rPr>
                        <m:t>eau</m:t>
                      </m:r>
                    </m:sub>
                  </m:sSub>
                  <m:r>
                    <w:rPr>
                      <w:rFonts w:ascii="Cambria Math" w:hAnsi="Cambria Math" w:eastAsiaTheme="minorEastAsia"/>
                      <w:lang w:eastAsia="zh-CN"/>
                    </w:rPr>
                    <m:t>+μ</m:t>
                  </m:r>
                </m:e>
              </m:d>
              <m:r>
                <w:rPr>
                  <w:rFonts w:ascii="Cambria Math" w:hAnsi="Cambria Math" w:eastAsiaTheme="minorEastAsia"/>
                  <w:lang w:eastAsia="zh-CN"/>
                </w:rPr>
                <m:t xml:space="preserve"> dT</m:t>
              </m:r>
            </m:num>
            <m:den>
              <m:r>
                <w:rPr>
                  <w:rFonts w:ascii="Cambria Math" w:hAnsi="Cambria Math" w:eastAsiaTheme="minorEastAsia"/>
                  <w:lang w:eastAsia="zh-CN"/>
                </w:rPr>
                <m:t>dt</m:t>
              </m:r>
            </m:den>
          </m:f>
        </m:oMath>
      </m:oMathPara>
    </w:p>
    <w:p w:rsidR="00861638" w:rsidP="00352738" w:rsidRDefault="00147599" w14:paraId="529B0A29" w14:textId="55518B3F">
      <w:pPr>
        <w:pStyle w:val="MonParagraphe"/>
        <w:jc w:val="left"/>
        <w:rPr>
          <w:rFonts w:eastAsiaTheme="minorEastAsia"/>
          <w:lang w:eastAsia="zh-CN"/>
        </w:rPr>
      </w:pPr>
      <m:oMath>
        <m:acc>
          <m:accPr>
            <m:chr m:val="̅"/>
            <m:ctrlPr>
              <w:rPr>
                <w:rFonts w:ascii="Cambria Math" w:hAnsi="Cambria Math" w:eastAsiaTheme="minorEastAsia"/>
                <w:lang w:eastAsia="zh-CN"/>
              </w:rPr>
            </m:ctrlPr>
          </m:accPr>
          <m:e>
            <m:r>
              <m:rPr>
                <m:sty m:val="p"/>
              </m:rPr>
              <w:rPr>
                <w:rFonts w:ascii="Cambria Math" w:hAnsi="Cambria Math" w:eastAsiaTheme="minorEastAsia"/>
                <w:lang w:eastAsia="zh-CN"/>
              </w:rPr>
              <m:t>Δ</m:t>
            </m:r>
            <m:r>
              <w:rPr>
                <w:rFonts w:ascii="Cambria Math" w:hAnsi="Cambria Math" w:eastAsiaTheme="minorEastAsia"/>
                <w:lang w:eastAsia="zh-CN"/>
              </w:rPr>
              <m:t>C</m:t>
            </m:r>
          </m:e>
        </m:acc>
        <m:r>
          <w:rPr>
            <w:rFonts w:ascii="Cambria Math" w:hAnsi="Cambria Math" w:eastAsiaTheme="minorEastAsia"/>
            <w:lang w:eastAsia="zh-CN"/>
          </w:rPr>
          <m:t> </m:t>
        </m:r>
      </m:oMath>
      <w:r w:rsidR="00352738">
        <w:rPr>
          <w:rFonts w:eastAsiaTheme="minorEastAsia"/>
          <w:lang w:eastAsia="zh-CN"/>
        </w:rPr>
        <w:t>: capacité</w:t>
      </w:r>
      <w:r>
        <w:rPr>
          <w:rFonts w:eastAsiaTheme="minorEastAsia"/>
          <w:lang w:eastAsia="zh-CN"/>
        </w:rPr>
        <w:t xml:space="preserve"> thermique massique de l’eau</w:t>
      </w:r>
    </w:p>
    <w:p w:rsidRPr="001370CE" w:rsidR="00D84A70" w:rsidP="001370CE" w:rsidRDefault="00185CB4" w14:paraId="30892D57" w14:textId="4340AACB">
      <w:pPr>
        <w:pStyle w:val="MonParagraphe"/>
        <w:jc w:val="left"/>
        <w:rPr>
          <w:rFonts w:eastAsiaTheme="minorEastAsia"/>
          <w:lang w:eastAsia="zh-CN"/>
        </w:rPr>
      </w:pPr>
      <w:r w:rsidRPr="004C444E">
        <w:rPr>
          <w:rFonts w:hint="eastAsia" w:eastAsiaTheme="minorEastAsia"/>
          <w:lang w:eastAsia="zh-CN"/>
        </w:rPr>
        <w:t>μ</w:t>
      </w:r>
      <w:r w:rsidRPr="004C444E">
        <w:rPr>
          <w:rFonts w:hint="eastAsia" w:eastAsiaTheme="minorEastAsia"/>
          <w:lang w:eastAsia="zh-CN"/>
        </w:rPr>
        <w:t> </w:t>
      </w:r>
      <w:r>
        <w:rPr>
          <w:rFonts w:eastAsiaTheme="minorEastAsia"/>
          <w:lang w:eastAsia="zh-CN"/>
        </w:rPr>
        <w:t>:</w:t>
      </w:r>
      <w:r w:rsidR="0044741B">
        <w:rPr>
          <w:rFonts w:eastAsiaTheme="minorEastAsia"/>
          <w:lang w:eastAsia="zh-CN"/>
        </w:rPr>
        <w:t xml:space="preserve"> </w:t>
      </w:r>
      <w:r w:rsidR="001370CE">
        <w:rPr>
          <w:rFonts w:eastAsiaTheme="minorEastAsia"/>
          <w:lang w:eastAsia="zh-CN"/>
        </w:rPr>
        <w:t>valeur</w:t>
      </w:r>
      <w:r w:rsidR="0044741B">
        <w:rPr>
          <w:rFonts w:eastAsiaTheme="minorEastAsia"/>
          <w:lang w:eastAsia="zh-CN"/>
        </w:rPr>
        <w:t xml:space="preserve"> en eau du calorimètre</w:t>
      </w:r>
    </w:p>
    <w:p w:rsidR="00343F7E" w:rsidP="00343F7E" w:rsidRDefault="00B50127" w14:paraId="2ECF9861" w14:textId="04AC1E8D">
      <w:pPr>
        <w:pStyle w:val="MonParagraphe"/>
        <w:rPr>
          <w:rFonts w:eastAsiaTheme="minorEastAsia"/>
          <w:color w:val="FF0000"/>
          <w:lang w:eastAsia="zh-CN"/>
        </w:rPr>
      </w:pPr>
      <m:oMath>
        <m:r>
          <w:rPr>
            <w:rFonts w:ascii="Cambria Math" w:hAnsi="Cambria Math" w:eastAsiaTheme="minorEastAsia"/>
            <w:vertAlign w:val="subscript"/>
            <w:lang w:eastAsia="zh-CN"/>
          </w:rPr>
          <w:lastRenderedPageBreak/>
          <m:t xml:space="preserve">AN: </m:t>
        </m:r>
        <m:acc>
          <m:accPr>
            <m:chr m:val="̅"/>
            <m:ctrlPr>
              <w:rPr>
                <w:rFonts w:ascii="Cambria Math" w:hAnsi="Cambria Math" w:eastAsiaTheme="minorEastAsia"/>
                <w:i/>
                <w:vertAlign w:val="subscript"/>
                <w:lang w:eastAsia="zh-CN"/>
              </w:rPr>
            </m:ctrlPr>
          </m:accPr>
          <m:e>
            <m:r>
              <w:rPr>
                <w:rFonts w:ascii="Cambria Math" w:hAnsi="Cambria Math" w:eastAsiaTheme="minorEastAsia"/>
                <w:vertAlign w:val="subscript"/>
                <w:lang w:eastAsia="zh-CN"/>
              </w:rPr>
              <m:t>ΔC</m:t>
            </m:r>
          </m:e>
        </m:acc>
      </m:oMath>
      <w:r w:rsidRPr="004C444E" w:rsidR="00A36E7D">
        <w:rPr>
          <w:rFonts w:hint="eastAsia" w:eastAsiaTheme="minorEastAsia"/>
          <w:lang w:eastAsia="zh-CN"/>
        </w:rPr>
        <w:t>=</w:t>
      </w:r>
      <w:r w:rsidRPr="004C444E" w:rsidR="00293523">
        <w:rPr>
          <w:rFonts w:hint="eastAsia" w:eastAsiaTheme="minorEastAsia"/>
          <w:lang w:eastAsia="zh-CN"/>
        </w:rPr>
        <w:t>4.2 J/g</w:t>
      </w:r>
      <w:r w:rsidRPr="004C444E" w:rsidR="00A36E7D">
        <w:rPr>
          <w:rFonts w:eastAsiaTheme="minorEastAsia"/>
          <w:lang w:eastAsia="zh-CN"/>
        </w:rPr>
        <w:t xml:space="preserve">, </w:t>
      </w:r>
      <w:proofErr w:type="spellStart"/>
      <w:r w:rsidRPr="004C444E" w:rsidR="00293523">
        <w:rPr>
          <w:rFonts w:hint="eastAsia" w:eastAsiaTheme="minorEastAsia"/>
          <w:lang w:eastAsia="zh-CN"/>
        </w:rPr>
        <w:t>m</w:t>
      </w:r>
      <w:r w:rsidRPr="004C444E" w:rsidR="00293523">
        <w:rPr>
          <w:rFonts w:hint="eastAsia" w:eastAsiaTheme="minorEastAsia"/>
          <w:vertAlign w:val="subscript"/>
          <w:lang w:eastAsia="zh-CN"/>
        </w:rPr>
        <w:t>eau</w:t>
      </w:r>
      <w:proofErr w:type="spellEnd"/>
      <w:r w:rsidRPr="004C444E" w:rsidR="00293523">
        <w:rPr>
          <w:rFonts w:hint="eastAsia" w:eastAsiaTheme="minorEastAsia"/>
          <w:lang w:eastAsia="zh-CN"/>
        </w:rPr>
        <w:t xml:space="preserve"> </w:t>
      </w:r>
      <w:r w:rsidRPr="004C444E" w:rsidR="00293523">
        <w:rPr>
          <w:rFonts w:hint="eastAsia" w:eastAsiaTheme="minorEastAsia"/>
          <w:lang w:eastAsia="zh-CN"/>
        </w:rPr>
        <w:t>= 413.8 g</w:t>
      </w:r>
      <w:r w:rsidRPr="004C444E" w:rsidR="004C444E">
        <w:rPr>
          <w:rFonts w:eastAsiaTheme="minorEastAsia"/>
          <w:lang w:eastAsia="zh-CN"/>
        </w:rPr>
        <w:t xml:space="preserve">, </w:t>
      </w:r>
      <w:r w:rsidRPr="004C444E" w:rsidR="004C444E">
        <w:rPr>
          <w:rFonts w:hint="eastAsia" w:eastAsiaTheme="minorEastAsia"/>
          <w:lang w:eastAsia="zh-CN"/>
        </w:rPr>
        <w:t>μ</w:t>
      </w:r>
      <w:r w:rsidRPr="004C444E" w:rsidR="004C444E">
        <w:rPr>
          <w:rFonts w:hint="eastAsia" w:eastAsiaTheme="minorEastAsia"/>
          <w:lang w:eastAsia="zh-CN"/>
        </w:rPr>
        <w:t>=</w:t>
      </w:r>
      <w:r w:rsidRPr="004C444E" w:rsidR="004C444E">
        <w:rPr>
          <w:rFonts w:eastAsiaTheme="minorEastAsia"/>
          <w:lang w:eastAsia="zh-CN"/>
        </w:rPr>
        <w:t>15g, dT</w:t>
      </w:r>
      <w:r w:rsidRPr="004C444E" w:rsidR="004C444E">
        <w:rPr>
          <w:rFonts w:hint="eastAsia" w:eastAsiaTheme="minorEastAsia"/>
          <w:lang w:eastAsia="zh-CN"/>
        </w:rPr>
        <w:t>/</w:t>
      </w:r>
      <w:proofErr w:type="spellStart"/>
      <w:r w:rsidRPr="004C444E" w:rsidR="004C444E">
        <w:rPr>
          <w:rFonts w:hint="eastAsia" w:eastAsiaTheme="minorEastAsia"/>
          <w:lang w:eastAsia="zh-CN"/>
        </w:rPr>
        <w:t>d</w:t>
      </w:r>
      <w:r w:rsidRPr="004C444E" w:rsidR="004C444E">
        <w:rPr>
          <w:rFonts w:eastAsiaTheme="minorEastAsia"/>
          <w:lang w:eastAsia="zh-CN"/>
        </w:rPr>
        <w:t>t</w:t>
      </w:r>
      <w:proofErr w:type="spellEnd"/>
      <w:r w:rsidRPr="004C444E" w:rsidR="004C444E">
        <w:rPr>
          <w:rFonts w:eastAsiaTheme="minorEastAsia"/>
          <w:lang w:eastAsia="zh-CN"/>
        </w:rPr>
        <w:t xml:space="preserve"> = 8.9341 K/min</w:t>
      </w:r>
      <w:r w:rsidR="000261AF">
        <w:rPr>
          <w:rFonts w:eastAsiaTheme="minorEastAsia"/>
          <w:lang w:eastAsia="zh-CN"/>
        </w:rPr>
        <w:tab/>
      </w:r>
      <w:r w:rsidR="000261AF">
        <w:rPr>
          <w:rFonts w:eastAsiaTheme="minorEastAsia"/>
          <w:lang w:eastAsia="zh-CN"/>
        </w:rPr>
        <w:t xml:space="preserve"> </w:t>
      </w:r>
      <m:oMath>
        <m:r>
          <w:rPr>
            <w:rFonts w:ascii="Cambria Math" w:hAnsi="Cambria Math" w:eastAsiaTheme="minorEastAsia"/>
            <w:color w:val="FF0000"/>
            <w:lang w:eastAsia="zh-CN"/>
          </w:rPr>
          <m:t>⟹P=280 W</m:t>
        </m:r>
      </m:oMath>
    </w:p>
    <w:p w:rsidRPr="003C44C3" w:rsidR="0094731C" w:rsidP="00343F7E" w:rsidRDefault="005C26B0" w14:paraId="21B2D9BB" w14:textId="5340776A">
      <w:pPr>
        <w:pStyle w:val="MonParagraphe"/>
        <w:rPr>
          <w:rFonts w:eastAsiaTheme="minorEastAsia"/>
          <w:lang w:eastAsia="zh-CN"/>
        </w:rPr>
      </w:pPr>
      <w:r>
        <w:rPr>
          <w:rFonts w:eastAsiaTheme="minorEastAsia"/>
          <w:lang w:eastAsia="zh-CN"/>
        </w:rPr>
        <w:t xml:space="preserve">La puissance utile est bien </w:t>
      </w:r>
      <w:r w:rsidR="000253C0">
        <w:rPr>
          <w:rFonts w:eastAsiaTheme="minorEastAsia"/>
          <w:lang w:eastAsia="zh-CN"/>
        </w:rPr>
        <w:t>inférieure</w:t>
      </w:r>
      <w:r>
        <w:rPr>
          <w:rFonts w:eastAsiaTheme="minorEastAsia"/>
          <w:lang w:eastAsia="zh-CN"/>
        </w:rPr>
        <w:t xml:space="preserve"> que la valeur donné</w:t>
      </w:r>
      <w:r w:rsidR="000253C0">
        <w:rPr>
          <w:rFonts w:hint="eastAsia" w:eastAsiaTheme="minorEastAsia"/>
          <w:lang w:eastAsia="zh-CN"/>
        </w:rPr>
        <w:t>e</w:t>
      </w:r>
      <w:r w:rsidR="00377C81">
        <w:rPr>
          <w:rFonts w:eastAsiaTheme="minorEastAsia"/>
          <w:lang w:eastAsia="zh-CN"/>
        </w:rPr>
        <w:t xml:space="preserve"> </w:t>
      </w:r>
      <w:r w:rsidR="00666F58">
        <w:rPr>
          <w:rFonts w:eastAsiaTheme="minorEastAsia"/>
          <w:lang w:eastAsia="zh-CN"/>
        </w:rPr>
        <w:t>300</w:t>
      </w:r>
      <w:r w:rsidR="000253C0">
        <w:rPr>
          <w:rFonts w:hint="eastAsia" w:eastAsiaTheme="minorEastAsia"/>
          <w:lang w:eastAsia="zh-CN"/>
        </w:rPr>
        <w:t>-350</w:t>
      </w:r>
      <w:r w:rsidR="000253C0">
        <w:rPr>
          <w:rFonts w:eastAsiaTheme="minorEastAsia"/>
          <w:lang w:eastAsia="zh-CN"/>
        </w:rPr>
        <w:t xml:space="preserve"> </w:t>
      </w:r>
      <w:r w:rsidR="000253C0">
        <w:rPr>
          <w:rFonts w:hint="eastAsia" w:eastAsiaTheme="minorEastAsia"/>
          <w:lang w:eastAsia="zh-CN"/>
        </w:rPr>
        <w:t>W</w:t>
      </w:r>
      <w:r w:rsidR="000253C0">
        <w:rPr>
          <w:rFonts w:eastAsiaTheme="minorEastAsia"/>
          <w:lang w:eastAsia="zh-CN"/>
        </w:rPr>
        <w:t xml:space="preserve"> car il y </w:t>
      </w:r>
      <w:r w:rsidR="00AB623B">
        <w:rPr>
          <w:rFonts w:eastAsiaTheme="minorEastAsia"/>
          <w:lang w:eastAsia="zh-CN"/>
        </w:rPr>
        <w:t>a de chaleur dégagée dans l’air.</w:t>
      </w:r>
    </w:p>
    <w:p w:rsidRPr="00AE1D09" w:rsidR="00AE1D09" w:rsidP="00AE1D09" w:rsidRDefault="00AE1D09" w14:paraId="63DB9E8C" w14:textId="54B16DD5">
      <w:pPr>
        <w:pStyle w:val="MonParagraphe"/>
        <w:rPr>
          <w:rFonts w:eastAsiaTheme="minorEastAsia"/>
          <w:b/>
          <w:bCs/>
        </w:rPr>
      </w:pPr>
      <w:r w:rsidRPr="00AE1D09">
        <w:rPr>
          <w:rFonts w:hint="eastAsia" w:eastAsiaTheme="minorEastAsia"/>
          <w:b/>
          <w:bCs/>
        </w:rPr>
        <w:t>C</w:t>
      </w:r>
      <w:r w:rsidRPr="00AE1D09">
        <w:rPr>
          <w:rFonts w:eastAsiaTheme="minorEastAsia"/>
          <w:b/>
          <w:bCs/>
        </w:rPr>
        <w:t xml:space="preserve">alcul de </w:t>
      </w:r>
      <m:oMath>
        <m:acc>
          <m:accPr>
            <m:chr m:val="̅"/>
            <m:ctrlPr>
              <w:rPr>
                <w:rFonts w:ascii="Cambria Math" w:hAnsi="Cambria Math" w:eastAsiaTheme="minorEastAsia"/>
                <w:b/>
                <w:bCs/>
                <w:i/>
              </w:rPr>
            </m:ctrlPr>
          </m:accPr>
          <m:e>
            <m:sSub>
              <m:sSubPr>
                <m:ctrlPr>
                  <w:rPr>
                    <w:rFonts w:ascii="Cambria Math" w:hAnsi="Cambria Math" w:eastAsiaTheme="minorEastAsia"/>
                    <w:b/>
                    <w:bCs/>
                  </w:rPr>
                </m:ctrlPr>
              </m:sSubPr>
              <m:e>
                <m:r>
                  <m:rPr>
                    <m:sty m:val="b"/>
                  </m:rPr>
                  <w:rPr>
                    <w:rFonts w:ascii="Cambria Math" w:hAnsi="Cambria Math" w:eastAsiaTheme="minorEastAsia"/>
                  </w:rPr>
                  <m:t>Δ</m:t>
                </m:r>
              </m:e>
              <m:sub>
                <m:r>
                  <m:rPr>
                    <m:sty m:val="bi"/>
                  </m:rPr>
                  <w:rPr>
                    <w:rFonts w:ascii="Cambria Math" w:hAnsi="Cambria Math" w:eastAsiaTheme="minorEastAsia"/>
                  </w:rPr>
                  <m:t>vap</m:t>
                </m:r>
              </m:sub>
            </m:sSub>
            <m:r>
              <m:rPr>
                <m:sty m:val="bi"/>
              </m:rPr>
              <w:rPr>
                <w:rFonts w:ascii="Cambria Math" w:hAnsi="Cambria Math" w:eastAsiaTheme="minorEastAsia"/>
              </w:rPr>
              <m:t>H</m:t>
            </m:r>
          </m:e>
        </m:acc>
      </m:oMath>
    </w:p>
    <w:p w:rsidR="00070030" w:rsidP="00F86555" w:rsidRDefault="00AD0A02" w14:paraId="2694BD53" w14:textId="67F3D25F">
      <w:pPr>
        <w:pStyle w:val="MonParagraphe"/>
        <w:rPr>
          <w:rFonts w:eastAsiaTheme="minorEastAsia"/>
          <w:lang w:eastAsia="zh-CN"/>
        </w:rPr>
      </w:pPr>
      <w:r w:rsidRPr="00AD0A02">
        <w:rPr>
          <w:rFonts w:hint="eastAsia" w:eastAsiaTheme="minorEastAsia"/>
          <w:lang w:eastAsia="zh-CN"/>
        </w:rPr>
        <w:t>O</w:t>
      </w:r>
      <w:r w:rsidRPr="00AD0A02">
        <w:rPr>
          <w:rFonts w:eastAsiaTheme="minorEastAsia"/>
          <w:lang w:eastAsia="zh-CN"/>
        </w:rPr>
        <w:t xml:space="preserve">n choisit les points stables de la </w:t>
      </w:r>
      <w:r>
        <w:rPr>
          <w:rFonts w:eastAsiaTheme="minorEastAsia"/>
          <w:lang w:eastAsia="zh-CN"/>
        </w:rPr>
        <w:t xml:space="preserve">troisième </w:t>
      </w:r>
      <w:r w:rsidRPr="00AD0A02">
        <w:rPr>
          <w:rFonts w:eastAsiaTheme="minorEastAsia"/>
          <w:lang w:eastAsia="zh-CN"/>
        </w:rPr>
        <w:t xml:space="preserve">partie, </w:t>
      </w:r>
      <w:r w:rsidR="003D1010">
        <w:rPr>
          <w:rFonts w:eastAsiaTheme="minorEastAsia"/>
          <w:lang w:eastAsia="zh-CN"/>
        </w:rPr>
        <w:t xml:space="preserve">on </w:t>
      </w:r>
      <w:r w:rsidRPr="00AD0A02">
        <w:rPr>
          <w:rFonts w:eastAsiaTheme="minorEastAsia"/>
          <w:lang w:eastAsia="zh-CN"/>
        </w:rPr>
        <w:t>modélis</w:t>
      </w:r>
      <w:r w:rsidR="003D1010">
        <w:rPr>
          <w:rFonts w:eastAsiaTheme="minorEastAsia"/>
          <w:lang w:eastAsia="zh-CN"/>
        </w:rPr>
        <w:t>e</w:t>
      </w:r>
      <w:r w:rsidRPr="00AD0A02">
        <w:rPr>
          <w:rFonts w:eastAsiaTheme="minorEastAsia"/>
          <w:lang w:eastAsia="zh-CN"/>
        </w:rPr>
        <w:t xml:space="preserve"> par une d</w:t>
      </w:r>
      <w:r w:rsidRPr="00AD0A02">
        <w:rPr>
          <w:rFonts w:hint="eastAsia" w:eastAsiaTheme="minorEastAsia"/>
          <w:lang w:eastAsia="zh-CN"/>
        </w:rPr>
        <w:t xml:space="preserve">roite de </w:t>
      </w:r>
      <w:r w:rsidRPr="00AD0A02">
        <w:rPr>
          <w:rFonts w:eastAsiaTheme="minorEastAsia"/>
          <w:lang w:eastAsia="zh-CN"/>
        </w:rPr>
        <w:t>ré</w:t>
      </w:r>
      <w:r w:rsidRPr="00AD0A02">
        <w:rPr>
          <w:rFonts w:hint="eastAsia" w:eastAsiaTheme="minorEastAsia"/>
          <w:lang w:eastAsia="zh-CN"/>
        </w:rPr>
        <w:t>gression</w:t>
      </w:r>
      <w:r w:rsidRPr="00AD0A02">
        <w:rPr>
          <w:rFonts w:eastAsiaTheme="minorEastAsia"/>
          <w:lang w:eastAsia="zh-CN"/>
        </w:rPr>
        <w:t xml:space="preserve"> et on obtient </w:t>
      </w:r>
      <w:r w:rsidRPr="00AD0A02">
        <w:rPr>
          <w:rFonts w:eastAsiaTheme="minorEastAsia"/>
          <w:b/>
          <w:lang w:eastAsia="zh-CN"/>
        </w:rPr>
        <w:t>d</w:t>
      </w:r>
      <w:r w:rsidRPr="00FB21AD" w:rsidR="009A3D38">
        <w:rPr>
          <w:rFonts w:eastAsiaTheme="minorEastAsia"/>
          <w:b/>
          <w:lang w:eastAsia="zh-CN"/>
        </w:rPr>
        <w:t>m</w:t>
      </w:r>
      <w:r w:rsidRPr="00AD0A02">
        <w:rPr>
          <w:rFonts w:hint="eastAsia" w:eastAsiaTheme="minorEastAsia"/>
          <w:b/>
          <w:lang w:eastAsia="zh-CN"/>
        </w:rPr>
        <w:t>/</w:t>
      </w:r>
      <w:proofErr w:type="spellStart"/>
      <w:r w:rsidRPr="00AD0A02">
        <w:rPr>
          <w:rFonts w:hint="eastAsia" w:eastAsiaTheme="minorEastAsia"/>
          <w:b/>
          <w:lang w:eastAsia="zh-CN"/>
        </w:rPr>
        <w:t>d</w:t>
      </w:r>
      <w:r w:rsidRPr="00AD0A02">
        <w:rPr>
          <w:rFonts w:eastAsiaTheme="minorEastAsia"/>
          <w:b/>
          <w:lang w:eastAsia="zh-CN"/>
        </w:rPr>
        <w:t>t</w:t>
      </w:r>
      <w:proofErr w:type="spellEnd"/>
      <w:r w:rsidRPr="00AD0A02">
        <w:rPr>
          <w:rFonts w:eastAsiaTheme="minorEastAsia"/>
          <w:b/>
          <w:lang w:eastAsia="zh-CN"/>
        </w:rPr>
        <w:t xml:space="preserve"> = 8.</w:t>
      </w:r>
      <w:r w:rsidRPr="00FB21AD" w:rsidR="003F46C6">
        <w:rPr>
          <w:rFonts w:eastAsiaTheme="minorEastAsia"/>
          <w:b/>
          <w:lang w:eastAsia="zh-CN"/>
        </w:rPr>
        <w:t>0619</w:t>
      </w:r>
      <w:r w:rsidRPr="00AD0A02">
        <w:rPr>
          <w:rFonts w:eastAsiaTheme="minorEastAsia"/>
          <w:b/>
          <w:lang w:eastAsia="zh-CN"/>
        </w:rPr>
        <w:t xml:space="preserve"> </w:t>
      </w:r>
      <w:r w:rsidR="00172CF8">
        <w:rPr>
          <w:rFonts w:eastAsiaTheme="minorEastAsia"/>
          <w:b/>
          <w:bCs/>
          <w:lang w:eastAsia="zh-CN"/>
        </w:rPr>
        <w:t>g</w:t>
      </w:r>
      <w:r w:rsidRPr="00AD0A02">
        <w:rPr>
          <w:rFonts w:eastAsiaTheme="minorEastAsia"/>
          <w:b/>
          <w:lang w:eastAsia="zh-CN"/>
        </w:rPr>
        <w:t>/min</w:t>
      </w:r>
      <w:r w:rsidR="00AA6414">
        <w:rPr>
          <w:rFonts w:eastAsiaTheme="minorEastAsia"/>
          <w:lang w:eastAsia="zh-CN"/>
        </w:rPr>
        <w:t xml:space="preserve">. </w:t>
      </w:r>
    </w:p>
    <w:p w:rsidR="00AD0A02" w:rsidP="00F86555" w:rsidRDefault="00AA6414" w14:paraId="2AD10728" w14:textId="6A53C7B0">
      <w:pPr>
        <w:pStyle w:val="MonParagraphe"/>
        <w:rPr>
          <w:rFonts w:eastAsiaTheme="minorEastAsia"/>
          <w:lang w:eastAsia="zh-CN"/>
        </w:rPr>
      </w:pPr>
      <w:r>
        <w:rPr>
          <w:rFonts w:eastAsiaTheme="minorEastAsia"/>
          <w:lang w:eastAsia="zh-CN"/>
        </w:rPr>
        <w:t>On constate qu</w:t>
      </w:r>
      <w:r w:rsidR="0003175A">
        <w:rPr>
          <w:rFonts w:eastAsiaTheme="minorEastAsia"/>
          <w:lang w:eastAsia="zh-CN"/>
        </w:rPr>
        <w:t>’il y a quelque</w:t>
      </w:r>
      <w:r w:rsidR="0074065E">
        <w:rPr>
          <w:rFonts w:eastAsiaTheme="minorEastAsia"/>
          <w:lang w:eastAsia="zh-CN"/>
        </w:rPr>
        <w:t>s</w:t>
      </w:r>
      <w:r>
        <w:rPr>
          <w:rFonts w:eastAsiaTheme="minorEastAsia"/>
          <w:lang w:eastAsia="zh-CN"/>
        </w:rPr>
        <w:t xml:space="preserve"> </w:t>
      </w:r>
      <w:r w:rsidR="00184CA1">
        <w:rPr>
          <w:rFonts w:eastAsiaTheme="minorEastAsia"/>
          <w:lang w:eastAsia="zh-CN"/>
        </w:rPr>
        <w:t>point</w:t>
      </w:r>
      <w:r w:rsidR="00CE3389">
        <w:rPr>
          <w:rFonts w:eastAsiaTheme="minorEastAsia"/>
          <w:lang w:eastAsia="zh-CN"/>
        </w:rPr>
        <w:t xml:space="preserve">s de masse qui </w:t>
      </w:r>
      <w:r w:rsidR="00232760">
        <w:rPr>
          <w:rFonts w:eastAsiaTheme="minorEastAsia"/>
          <w:lang w:eastAsia="zh-CN"/>
        </w:rPr>
        <w:t xml:space="preserve">ne suivent pas du tout l’allure de </w:t>
      </w:r>
      <w:r w:rsidR="00D42363">
        <w:rPr>
          <w:rFonts w:eastAsiaTheme="minorEastAsia"/>
          <w:lang w:eastAsia="zh-CN"/>
        </w:rPr>
        <w:t>la courbe</w:t>
      </w:r>
      <w:r w:rsidR="00162DD3">
        <w:rPr>
          <w:rFonts w:eastAsiaTheme="minorEastAsia"/>
          <w:lang w:eastAsia="zh-CN"/>
        </w:rPr>
        <w:t>,</w:t>
      </w:r>
      <w:r w:rsidR="0074027B">
        <w:rPr>
          <w:rFonts w:eastAsiaTheme="minorEastAsia"/>
          <w:lang w:eastAsia="zh-CN"/>
        </w:rPr>
        <w:t xml:space="preserve"> </w:t>
      </w:r>
      <w:r w:rsidR="008C014E">
        <w:rPr>
          <w:rFonts w:eastAsiaTheme="minorEastAsia"/>
          <w:lang w:eastAsia="zh-CN"/>
        </w:rPr>
        <w:t>on ne peut bien sûr pas utiliser ces points</w:t>
      </w:r>
      <w:r w:rsidR="002445BB">
        <w:rPr>
          <w:rFonts w:eastAsiaTheme="minorEastAsia"/>
          <w:lang w:eastAsia="zh-CN"/>
        </w:rPr>
        <w:t xml:space="preserve"> </w:t>
      </w:r>
      <w:r w:rsidR="00481E08">
        <w:rPr>
          <w:rFonts w:eastAsiaTheme="minorEastAsia"/>
          <w:lang w:eastAsia="zh-CN"/>
        </w:rPr>
        <w:t>pour lesquels</w:t>
      </w:r>
      <w:r w:rsidR="002445BB">
        <w:rPr>
          <w:rFonts w:eastAsiaTheme="minorEastAsia"/>
          <w:lang w:eastAsia="zh-CN"/>
        </w:rPr>
        <w:t xml:space="preserve"> </w:t>
      </w:r>
      <w:r w:rsidR="00481E08">
        <w:rPr>
          <w:rFonts w:eastAsiaTheme="minorEastAsia"/>
          <w:lang w:eastAsia="zh-CN"/>
        </w:rPr>
        <w:t>des problèmes</w:t>
      </w:r>
      <w:r w:rsidR="0076613B">
        <w:rPr>
          <w:rFonts w:eastAsiaTheme="minorEastAsia"/>
          <w:lang w:eastAsia="zh-CN"/>
        </w:rPr>
        <w:t xml:space="preserve"> ont </w:t>
      </w:r>
      <w:r w:rsidR="00481E08">
        <w:rPr>
          <w:rFonts w:eastAsiaTheme="minorEastAsia"/>
          <w:lang w:eastAsia="zh-CN"/>
        </w:rPr>
        <w:t xml:space="preserve">forcément eu </w:t>
      </w:r>
      <w:r w:rsidR="0076613B">
        <w:rPr>
          <w:rFonts w:eastAsiaTheme="minorEastAsia"/>
          <w:lang w:eastAsia="zh-CN"/>
        </w:rPr>
        <w:t>lieu, peut</w:t>
      </w:r>
      <w:r w:rsidR="00A57252">
        <w:rPr>
          <w:rFonts w:eastAsiaTheme="minorEastAsia"/>
          <w:lang w:eastAsia="zh-CN"/>
        </w:rPr>
        <w:t xml:space="preserve">-être par exemple </w:t>
      </w:r>
      <w:r w:rsidR="00C06F6B">
        <w:rPr>
          <w:rFonts w:eastAsiaTheme="minorEastAsia"/>
          <w:lang w:eastAsia="zh-CN"/>
        </w:rPr>
        <w:t>une</w:t>
      </w:r>
      <w:r w:rsidR="00A57252">
        <w:rPr>
          <w:rFonts w:eastAsiaTheme="minorEastAsia"/>
          <w:lang w:eastAsia="zh-CN"/>
        </w:rPr>
        <w:t xml:space="preserve"> projection d’eau car on </w:t>
      </w:r>
      <w:r w:rsidR="009F5AF7">
        <w:rPr>
          <w:rFonts w:eastAsiaTheme="minorEastAsia"/>
          <w:lang w:eastAsia="zh-CN"/>
        </w:rPr>
        <w:t xml:space="preserve">en </w:t>
      </w:r>
      <w:r w:rsidR="00A57252">
        <w:rPr>
          <w:rFonts w:eastAsiaTheme="minorEastAsia"/>
          <w:lang w:eastAsia="zh-CN"/>
        </w:rPr>
        <w:t>a trop</w:t>
      </w:r>
      <w:r w:rsidR="00C06F6B">
        <w:rPr>
          <w:rFonts w:eastAsiaTheme="minorEastAsia"/>
          <w:lang w:eastAsia="zh-CN"/>
        </w:rPr>
        <w:t xml:space="preserve"> mis </w:t>
      </w:r>
      <w:r w:rsidR="009F5AF7">
        <w:rPr>
          <w:rFonts w:hint="eastAsia" w:eastAsiaTheme="minorEastAsia"/>
          <w:lang w:eastAsia="zh-CN"/>
        </w:rPr>
        <w:t>(&gt;400g)</w:t>
      </w:r>
      <w:r w:rsidR="008C014E">
        <w:rPr>
          <w:rFonts w:eastAsiaTheme="minorEastAsia"/>
          <w:lang w:eastAsia="zh-CN"/>
        </w:rPr>
        <w:t xml:space="preserve">. </w:t>
      </w:r>
    </w:p>
    <w:p w:rsidRPr="00AE1D09" w:rsidR="00F86555" w:rsidP="00F86555" w:rsidRDefault="00357F1C" w14:paraId="20BD740E" w14:textId="68A68EC7">
      <w:pPr>
        <w:pStyle w:val="MonParagraphe"/>
        <w:rPr>
          <w:rFonts w:eastAsiaTheme="minorEastAsia"/>
          <w:lang w:eastAsia="zh-CN"/>
        </w:rPr>
      </w:pPr>
      <w:r>
        <w:rPr>
          <w:rFonts w:eastAsiaTheme="minorEastAsia"/>
          <w:lang w:eastAsia="zh-CN"/>
        </w:rPr>
        <w:t xml:space="preserve">Lors de l’ébullition, la température ne change plus. Donc </w:t>
      </w:r>
      <w:r w:rsidR="00A71DA0">
        <w:rPr>
          <w:rFonts w:eastAsiaTheme="minorEastAsia"/>
          <w:lang w:eastAsia="zh-CN"/>
        </w:rPr>
        <w:t xml:space="preserve">toute </w:t>
      </w:r>
      <w:r w:rsidR="007836B9">
        <w:rPr>
          <w:rFonts w:eastAsiaTheme="minorEastAsia"/>
          <w:lang w:eastAsia="zh-CN"/>
        </w:rPr>
        <w:t xml:space="preserve">la </w:t>
      </w:r>
      <w:r w:rsidRPr="00A71DA0" w:rsidR="00A71DA0">
        <w:rPr>
          <w:rFonts w:eastAsiaTheme="minorEastAsia"/>
          <w:lang w:eastAsia="zh-CN"/>
        </w:rPr>
        <w:t xml:space="preserve">puissance </w:t>
      </w:r>
      <w:r w:rsidR="00A71DA0">
        <w:rPr>
          <w:rFonts w:eastAsiaTheme="minorEastAsia"/>
          <w:lang w:eastAsia="zh-CN"/>
        </w:rPr>
        <w:t>utile</w:t>
      </w:r>
      <w:r w:rsidRPr="00A71DA0" w:rsidR="00A71DA0">
        <w:rPr>
          <w:rFonts w:eastAsiaTheme="minorEastAsia"/>
          <w:lang w:eastAsia="zh-CN"/>
        </w:rPr>
        <w:t xml:space="preserve"> du thermoplongeur est </w:t>
      </w:r>
      <w:r w:rsidRPr="00A71DA0" w:rsidR="007836B9">
        <w:rPr>
          <w:rFonts w:eastAsiaTheme="minorEastAsia"/>
          <w:lang w:eastAsia="zh-CN"/>
        </w:rPr>
        <w:t>utilisée</w:t>
      </w:r>
      <w:r w:rsidRPr="00A71DA0" w:rsidR="00A71DA0">
        <w:rPr>
          <w:rFonts w:eastAsiaTheme="minorEastAsia"/>
          <w:lang w:eastAsia="zh-CN"/>
        </w:rPr>
        <w:t xml:space="preserve"> pour évaporer l’eau</w:t>
      </w:r>
      <w:r w:rsidR="00A71DA0">
        <w:rPr>
          <w:rFonts w:eastAsiaTheme="minorEastAsia"/>
          <w:lang w:eastAsia="zh-CN"/>
        </w:rPr>
        <w:t> :</w:t>
      </w:r>
    </w:p>
    <w:p w:rsidRPr="00102FB8" w:rsidR="00102FB8" w:rsidP="00343F7E" w:rsidRDefault="001142F3" w14:paraId="28C1FC81" w14:textId="33AD0FEB">
      <w:pPr>
        <w:pStyle w:val="MonParagraphe"/>
        <w:rPr>
          <w:rFonts w:eastAsiaTheme="minorEastAsia"/>
          <w:vertAlign w:val="subscript"/>
          <w:lang w:eastAsia="zh-CN"/>
        </w:rPr>
      </w:pPr>
      <m:oMathPara>
        <m:oMath>
          <m:acc>
            <m:accPr>
              <m:chr m:val="̅"/>
              <m:ctrlPr>
                <w:rPr>
                  <w:rFonts w:ascii="Cambria Math" w:hAnsi="Cambria Math" w:eastAsiaTheme="minorEastAsia"/>
                  <w:b/>
                  <w:bCs/>
                  <w:i/>
                  <w:vertAlign w:val="subscript"/>
                  <w:lang w:eastAsia="zh-CN"/>
                </w:rPr>
              </m:ctrlPr>
            </m:accPr>
            <m:e>
              <m:sSub>
                <m:sSubPr>
                  <m:ctrlPr>
                    <w:rPr>
                      <w:rFonts w:ascii="Cambria Math" w:hAnsi="Cambria Math" w:eastAsiaTheme="minorEastAsia"/>
                      <w:i/>
                      <w:vertAlign w:val="subscript"/>
                      <w:lang w:eastAsia="zh-CN"/>
                    </w:rPr>
                  </m:ctrlPr>
                </m:sSubPr>
                <m:e>
                  <m:r>
                    <w:rPr>
                      <w:rFonts w:ascii="Cambria Math" w:hAnsi="Cambria Math" w:eastAsiaTheme="minorEastAsia"/>
                      <w:vertAlign w:val="subscript"/>
                      <w:lang w:eastAsia="zh-CN"/>
                    </w:rPr>
                    <m:t>Δ</m:t>
                  </m:r>
                </m:e>
                <m:sub>
                  <m:r>
                    <w:rPr>
                      <w:rFonts w:ascii="Cambria Math" w:hAnsi="Cambria Math" w:eastAsiaTheme="minorEastAsia"/>
                      <w:vertAlign w:val="subscript"/>
                      <w:lang w:eastAsia="zh-CN"/>
                    </w:rPr>
                    <m:t>vap</m:t>
                  </m:r>
                </m:sub>
              </m:sSub>
              <m:r>
                <w:rPr>
                  <w:rFonts w:ascii="Cambria Math" w:hAnsi="Cambria Math" w:eastAsiaTheme="minorEastAsia"/>
                  <w:vertAlign w:val="subscript"/>
                  <w:lang w:eastAsia="zh-CN"/>
                </w:rPr>
                <m:t>H</m:t>
              </m:r>
            </m:e>
          </m:acc>
          <m:r>
            <w:rPr>
              <w:rFonts w:ascii="Cambria Math" w:hAnsi="Cambria Math" w:eastAsiaTheme="minorEastAsia"/>
              <w:vertAlign w:val="subscript"/>
              <w:lang w:eastAsia="zh-CN"/>
            </w:rPr>
            <m:t>=</m:t>
          </m:r>
          <m:f>
            <m:fPr>
              <m:ctrlPr>
                <w:rPr>
                  <w:rFonts w:ascii="Cambria Math" w:hAnsi="Cambria Math" w:eastAsiaTheme="minorEastAsia"/>
                  <w:i/>
                  <w:vertAlign w:val="subscript"/>
                  <w:lang w:eastAsia="zh-CN"/>
                </w:rPr>
              </m:ctrlPr>
            </m:fPr>
            <m:num>
              <m:r>
                <w:rPr>
                  <w:rFonts w:ascii="Cambria Math" w:hAnsi="Cambria Math" w:eastAsiaTheme="minorEastAsia"/>
                  <w:vertAlign w:val="subscript"/>
                  <w:lang w:eastAsia="zh-CN"/>
                </w:rPr>
                <m:t>dQ</m:t>
              </m:r>
            </m:num>
            <m:den>
              <m:r>
                <w:rPr>
                  <w:rFonts w:ascii="Cambria Math" w:hAnsi="Cambria Math" w:eastAsiaTheme="minorEastAsia"/>
                  <w:vertAlign w:val="subscript"/>
                  <w:lang w:eastAsia="zh-CN"/>
                </w:rPr>
                <m:t>dn</m:t>
              </m:r>
            </m:den>
          </m:f>
          <m:r>
            <w:rPr>
              <w:rFonts w:ascii="Cambria Math" w:hAnsi="Cambria Math" w:eastAsiaTheme="minorEastAsia"/>
              <w:vertAlign w:val="subscript"/>
              <w:lang w:eastAsia="zh-CN"/>
            </w:rPr>
            <m:t>=PM</m:t>
          </m:r>
          <m:d>
            <m:dPr>
              <m:ctrlPr>
                <w:rPr>
                  <w:rFonts w:ascii="Cambria Math" w:hAnsi="Cambria Math" w:eastAsiaTheme="minorEastAsia"/>
                  <w:i/>
                  <w:vertAlign w:val="subscript"/>
                  <w:lang w:eastAsia="zh-CN"/>
                </w:rPr>
              </m:ctrlPr>
            </m:dPr>
            <m:e>
              <m:sSub>
                <m:sSubPr>
                  <m:ctrlPr>
                    <w:rPr>
                      <w:rFonts w:ascii="Cambria Math" w:hAnsi="Cambria Math" w:eastAsiaTheme="minorEastAsia"/>
                      <w:i/>
                      <w:vertAlign w:val="subscript"/>
                      <w:lang w:eastAsia="zh-CN"/>
                    </w:rPr>
                  </m:ctrlPr>
                </m:sSubPr>
                <m:e>
                  <m:r>
                    <w:rPr>
                      <w:rFonts w:ascii="Cambria Math" w:hAnsi="Cambria Math" w:eastAsiaTheme="minorEastAsia"/>
                      <w:vertAlign w:val="subscript"/>
                      <w:lang w:eastAsia="zh-CN"/>
                    </w:rPr>
                    <m:t>H</m:t>
                  </m:r>
                </m:e>
                <m:sub>
                  <m:r>
                    <w:rPr>
                      <w:rFonts w:ascii="Cambria Math" w:hAnsi="Cambria Math" w:eastAsiaTheme="minorEastAsia"/>
                      <w:vertAlign w:val="subscript"/>
                      <w:lang w:eastAsia="zh-CN"/>
                    </w:rPr>
                    <m:t>2</m:t>
                  </m:r>
                </m:sub>
              </m:sSub>
              <m:r>
                <w:rPr>
                  <w:rFonts w:ascii="Cambria Math" w:hAnsi="Cambria Math" w:eastAsiaTheme="minorEastAsia"/>
                  <w:vertAlign w:val="subscript"/>
                  <w:lang w:eastAsia="zh-CN"/>
                </w:rPr>
                <m:t>O</m:t>
              </m:r>
            </m:e>
          </m:d>
          <m:f>
            <m:fPr>
              <m:ctrlPr>
                <w:rPr>
                  <w:rFonts w:ascii="Cambria Math" w:hAnsi="Cambria Math" w:eastAsiaTheme="minorEastAsia"/>
                  <w:i/>
                  <w:vertAlign w:val="subscript"/>
                  <w:lang w:eastAsia="zh-CN"/>
                </w:rPr>
              </m:ctrlPr>
            </m:fPr>
            <m:num>
              <m:r>
                <w:rPr>
                  <w:rFonts w:ascii="Cambria Math" w:hAnsi="Cambria Math" w:eastAsiaTheme="minorEastAsia"/>
                  <w:vertAlign w:val="subscript"/>
                  <w:lang w:eastAsia="zh-CN"/>
                </w:rPr>
                <m:t>dt</m:t>
              </m:r>
            </m:num>
            <m:den>
              <m:r>
                <w:rPr>
                  <w:rFonts w:ascii="Cambria Math" w:hAnsi="Cambria Math" w:eastAsiaTheme="minorEastAsia"/>
                  <w:vertAlign w:val="subscript"/>
                  <w:lang w:eastAsia="zh-CN"/>
                </w:rPr>
                <m:t>dm</m:t>
              </m:r>
            </m:den>
          </m:f>
        </m:oMath>
      </m:oMathPara>
    </w:p>
    <w:p w:rsidRPr="00172CF8" w:rsidR="00CF5D2B" w:rsidP="00CF5D2B" w:rsidRDefault="00172CF8" w14:paraId="54EE9D45" w14:textId="493EBC64">
      <w:pPr>
        <w:pStyle w:val="MonParagraphe"/>
        <w:rPr>
          <w:rFonts w:eastAsiaTheme="minorEastAsia"/>
          <w:color w:val="FF0000"/>
          <w:vertAlign w:val="subscript"/>
          <w:lang w:eastAsia="zh-CN"/>
        </w:rPr>
      </w:pPr>
      <m:oMath>
        <m:r>
          <w:rPr>
            <w:rFonts w:hint="eastAsia" w:ascii="Cambria Math" w:hAnsi="Cambria Math" w:eastAsiaTheme="minorEastAsia"/>
            <w:lang w:eastAsia="zh-CN"/>
          </w:rPr>
          <m:t>AN:</m:t>
        </m:r>
        <m:r>
          <w:rPr>
            <w:rFonts w:ascii="Cambria Math" w:hAnsi="Cambria Math" w:eastAsiaTheme="minorEastAsia"/>
            <w:lang w:eastAsia="zh-CN"/>
          </w:rPr>
          <m:t xml:space="preserve"> </m:t>
        </m:r>
        <m:r>
          <w:rPr>
            <w:rFonts w:hint="eastAsia" w:ascii="Cambria Math" w:hAnsi="Cambria Math" w:eastAsiaTheme="minorEastAsia"/>
            <w:lang w:eastAsia="zh-CN"/>
          </w:rPr>
          <m:t>P</m:t>
        </m:r>
        <m:r>
          <w:rPr>
            <w:rFonts w:ascii="Cambria Math" w:hAnsi="Cambria Math" w:eastAsiaTheme="minorEastAsia"/>
            <w:lang w:eastAsia="zh-CN"/>
          </w:rPr>
          <m:t xml:space="preserve">=280 W, </m:t>
        </m:r>
        <m:r>
          <w:rPr>
            <w:rFonts w:ascii="Cambria Math" w:hAnsi="Cambria Math" w:eastAsiaTheme="minorEastAsia"/>
            <w:vertAlign w:val="subscript"/>
            <w:lang w:eastAsia="zh-CN"/>
          </w:rPr>
          <m:t>M</m:t>
        </m:r>
        <m:d>
          <m:dPr>
            <m:ctrlPr>
              <w:rPr>
                <w:rFonts w:ascii="Cambria Math" w:hAnsi="Cambria Math" w:eastAsiaTheme="minorEastAsia"/>
                <w:i/>
                <w:vertAlign w:val="subscript"/>
                <w:lang w:eastAsia="zh-CN"/>
              </w:rPr>
            </m:ctrlPr>
          </m:dPr>
          <m:e>
            <m:sSub>
              <m:sSubPr>
                <m:ctrlPr>
                  <w:rPr>
                    <w:rFonts w:ascii="Cambria Math" w:hAnsi="Cambria Math" w:eastAsiaTheme="minorEastAsia"/>
                    <w:i/>
                    <w:vertAlign w:val="subscript"/>
                    <w:lang w:eastAsia="zh-CN"/>
                  </w:rPr>
                </m:ctrlPr>
              </m:sSubPr>
              <m:e>
                <m:r>
                  <w:rPr>
                    <w:rFonts w:ascii="Cambria Math" w:hAnsi="Cambria Math" w:eastAsiaTheme="minorEastAsia"/>
                    <w:vertAlign w:val="subscript"/>
                    <w:lang w:eastAsia="zh-CN"/>
                  </w:rPr>
                  <m:t>H</m:t>
                </m:r>
              </m:e>
              <m:sub>
                <m:r>
                  <w:rPr>
                    <w:rFonts w:ascii="Cambria Math" w:hAnsi="Cambria Math" w:eastAsiaTheme="minorEastAsia"/>
                    <w:vertAlign w:val="subscript"/>
                    <w:lang w:eastAsia="zh-CN"/>
                  </w:rPr>
                  <m:t>2</m:t>
                </m:r>
              </m:sub>
            </m:sSub>
            <m:r>
              <w:rPr>
                <w:rFonts w:ascii="Cambria Math" w:hAnsi="Cambria Math" w:eastAsiaTheme="minorEastAsia"/>
                <w:vertAlign w:val="subscript"/>
                <w:lang w:eastAsia="zh-CN"/>
              </w:rPr>
              <m:t>O</m:t>
            </m:r>
          </m:e>
        </m:d>
        <m:r>
          <w:rPr>
            <w:rFonts w:ascii="Cambria Math" w:hAnsi="Cambria Math" w:eastAsiaTheme="minorEastAsia"/>
            <w:vertAlign w:val="subscript"/>
            <w:lang w:eastAsia="zh-CN"/>
          </w:rPr>
          <m:t>=18g.mo</m:t>
        </m:r>
        <m:sSup>
          <m:sSupPr>
            <m:ctrlPr>
              <w:rPr>
                <w:rFonts w:ascii="Cambria Math" w:hAnsi="Cambria Math" w:eastAsiaTheme="minorEastAsia"/>
                <w:i/>
                <w:vertAlign w:val="subscript"/>
                <w:lang w:eastAsia="zh-CN"/>
              </w:rPr>
            </m:ctrlPr>
          </m:sSupPr>
          <m:e>
            <m:r>
              <w:rPr>
                <w:rFonts w:ascii="Cambria Math" w:hAnsi="Cambria Math" w:eastAsiaTheme="minorEastAsia"/>
                <w:vertAlign w:val="subscript"/>
                <w:lang w:eastAsia="zh-CN"/>
              </w:rPr>
              <m:t>l</m:t>
            </m:r>
          </m:e>
          <m:sup>
            <m:r>
              <w:rPr>
                <w:rFonts w:ascii="Cambria Math" w:hAnsi="Cambria Math" w:eastAsiaTheme="minorEastAsia"/>
                <w:vertAlign w:val="subscript"/>
                <w:lang w:eastAsia="zh-CN"/>
              </w:rPr>
              <m:t>-1</m:t>
            </m:r>
          </m:sup>
        </m:sSup>
        <m:r>
          <w:rPr>
            <w:rFonts w:ascii="Cambria Math" w:hAnsi="Cambria Math" w:eastAsiaTheme="minorEastAsia"/>
            <w:vertAlign w:val="subscript"/>
            <w:lang w:eastAsia="zh-CN"/>
          </w:rPr>
          <m:t>,</m:t>
        </m:r>
        <m:f>
          <m:fPr>
            <m:ctrlPr>
              <w:rPr>
                <w:rFonts w:ascii="Cambria Math" w:hAnsi="Cambria Math" w:eastAsiaTheme="minorEastAsia"/>
                <w:i/>
                <w:vertAlign w:val="subscript"/>
                <w:lang w:eastAsia="zh-CN"/>
              </w:rPr>
            </m:ctrlPr>
          </m:fPr>
          <m:num>
            <m:r>
              <w:rPr>
                <w:rFonts w:ascii="Cambria Math" w:hAnsi="Cambria Math" w:eastAsiaTheme="minorEastAsia"/>
                <w:vertAlign w:val="subscript"/>
                <w:lang w:eastAsia="zh-CN"/>
              </w:rPr>
              <m:t>dm</m:t>
            </m:r>
          </m:num>
          <m:den>
            <m:r>
              <w:rPr>
                <w:rFonts w:hint="eastAsia" w:ascii="Cambria Math" w:hAnsi="Cambria Math" w:eastAsiaTheme="minorEastAsia"/>
                <w:vertAlign w:val="subscript"/>
                <w:lang w:eastAsia="zh-CN"/>
              </w:rPr>
              <m:t>d</m:t>
            </m:r>
            <m:r>
              <w:rPr>
                <w:rFonts w:ascii="Cambria Math" w:hAnsi="Cambria Math" w:eastAsiaTheme="minorEastAsia"/>
                <w:vertAlign w:val="subscript"/>
                <w:lang w:eastAsia="zh-CN"/>
              </w:rPr>
              <m:t>t</m:t>
            </m:r>
          </m:den>
        </m:f>
        <m:r>
          <w:rPr>
            <w:rFonts w:ascii="Cambria Math" w:hAnsi="Cambria Math" w:eastAsiaTheme="minorEastAsia"/>
            <w:vertAlign w:val="subscript"/>
            <w:lang w:eastAsia="zh-CN"/>
          </w:rPr>
          <m:t xml:space="preserve"> = 8.0619 g/min</m:t>
        </m:r>
      </m:oMath>
      <w:r w:rsidRPr="00172CF8" w:rsidR="00891E82">
        <w:rPr>
          <w:rFonts w:hint="eastAsia" w:eastAsiaTheme="minorEastAsia"/>
          <w:vertAlign w:val="subscript"/>
          <w:lang w:eastAsia="zh-CN"/>
        </w:rPr>
        <w:t xml:space="preserve"> </w:t>
      </w:r>
      <w:r w:rsidRPr="00172CF8" w:rsidR="00891E82">
        <w:rPr>
          <w:rFonts w:eastAsiaTheme="minorEastAsia"/>
          <w:vertAlign w:val="subscript"/>
          <w:lang w:eastAsia="zh-CN"/>
        </w:rPr>
        <w:t xml:space="preserve"> </w:t>
      </w:r>
      <w:r w:rsidRPr="00172CF8" w:rsidR="00891E82">
        <w:rPr>
          <w:rFonts w:eastAsiaTheme="minorEastAsia"/>
          <w:vertAlign w:val="subscript"/>
          <w:lang w:eastAsia="zh-CN"/>
        </w:rPr>
        <w:tab/>
      </w:r>
      <m:oMath>
        <m:r>
          <w:rPr>
            <w:rFonts w:ascii="Cambria Math" w:hAnsi="Cambria Math" w:eastAsiaTheme="minorEastAsia"/>
            <w:color w:val="FF0000"/>
            <w:vertAlign w:val="subscript"/>
            <w:lang w:eastAsia="zh-CN"/>
          </w:rPr>
          <m:t xml:space="preserve"> ⟹</m:t>
        </m:r>
        <m:acc>
          <m:accPr>
            <m:chr m:val="̅"/>
            <m:ctrlPr>
              <w:rPr>
                <w:rFonts w:ascii="Cambria Math" w:hAnsi="Cambria Math" w:eastAsiaTheme="minorEastAsia"/>
                <w:i/>
                <w:color w:val="FF0000"/>
                <w:vertAlign w:val="subscript"/>
                <w:lang w:val="en-US" w:eastAsia="zh-CN"/>
              </w:rPr>
            </m:ctrlPr>
          </m:accPr>
          <m:e>
            <m:r>
              <w:rPr>
                <w:rFonts w:ascii="Cambria Math" w:hAnsi="Cambria Math" w:eastAsiaTheme="minorEastAsia"/>
                <w:color w:val="FF0000"/>
                <w:vertAlign w:val="subscript"/>
                <w:lang w:eastAsia="zh-CN"/>
              </w:rPr>
              <m:t xml:space="preserve"> </m:t>
            </m:r>
            <m:sSub>
              <m:sSubPr>
                <m:ctrlPr>
                  <w:rPr>
                    <w:rFonts w:ascii="Cambria Math" w:hAnsi="Cambria Math" w:eastAsiaTheme="minorEastAsia"/>
                    <w:i/>
                    <w:color w:val="FF0000"/>
                    <w:vertAlign w:val="subscript"/>
                    <w:lang w:eastAsia="zh-CN"/>
                  </w:rPr>
                </m:ctrlPr>
              </m:sSubPr>
              <m:e>
                <m:r>
                  <w:rPr>
                    <w:rFonts w:ascii="Cambria Math" w:hAnsi="Cambria Math" w:eastAsiaTheme="minorEastAsia"/>
                    <w:color w:val="FF0000"/>
                    <w:vertAlign w:val="subscript"/>
                    <w:lang w:eastAsia="zh-CN"/>
                  </w:rPr>
                  <m:t>Δ</m:t>
                </m:r>
              </m:e>
              <m:sub>
                <m:r>
                  <w:rPr>
                    <w:rFonts w:ascii="Cambria Math" w:hAnsi="Cambria Math" w:eastAsiaTheme="minorEastAsia"/>
                    <w:color w:val="FF0000"/>
                    <w:vertAlign w:val="subscript"/>
                    <w:lang w:eastAsia="zh-CN"/>
                  </w:rPr>
                  <m:t>vap</m:t>
                </m:r>
              </m:sub>
            </m:sSub>
            <m:r>
              <w:rPr>
                <w:rFonts w:ascii="Cambria Math" w:hAnsi="Cambria Math" w:eastAsiaTheme="minorEastAsia"/>
                <w:color w:val="FF0000"/>
                <w:vertAlign w:val="subscript"/>
                <w:lang w:eastAsia="zh-CN"/>
              </w:rPr>
              <m:t>H</m:t>
            </m:r>
          </m:e>
        </m:acc>
        <m:r>
          <w:rPr>
            <w:rFonts w:ascii="Cambria Math" w:hAnsi="Cambria Math" w:eastAsiaTheme="minorEastAsia"/>
            <w:color w:val="FF0000"/>
            <w:vertAlign w:val="subscript"/>
            <w:lang w:eastAsia="zh-CN"/>
          </w:rPr>
          <m:t xml:space="preserve">=37.4 </m:t>
        </m:r>
        <m:r>
          <w:rPr>
            <w:rFonts w:ascii="Cambria Math" w:hAnsi="Cambria Math" w:eastAsiaTheme="minorEastAsia"/>
            <w:color w:val="FF0000"/>
            <w:vertAlign w:val="subscript"/>
            <w:lang w:val="en-US" w:eastAsia="zh-CN"/>
          </w:rPr>
          <m:t>kJ</m:t>
        </m:r>
        <m:r>
          <w:rPr>
            <w:rFonts w:ascii="Cambria Math" w:hAnsi="Cambria Math" w:eastAsiaTheme="minorEastAsia"/>
            <w:color w:val="FF0000"/>
            <w:vertAlign w:val="subscript"/>
            <w:lang w:eastAsia="zh-CN"/>
          </w:rPr>
          <m:t>/</m:t>
        </m:r>
        <m:r>
          <w:rPr>
            <w:rFonts w:ascii="Cambria Math" w:hAnsi="Cambria Math" w:eastAsiaTheme="minorEastAsia"/>
            <w:color w:val="FF0000"/>
            <w:vertAlign w:val="subscript"/>
            <w:lang w:val="en-US" w:eastAsia="zh-CN"/>
          </w:rPr>
          <m:t>mol</m:t>
        </m:r>
      </m:oMath>
    </w:p>
    <w:p w:rsidRPr="00707A61" w:rsidR="00697D4D" w:rsidP="00707A61" w:rsidRDefault="00707A61" w14:paraId="416A281C" w14:textId="5F2A595B">
      <w:pPr>
        <w:pStyle w:val="MonParagraphe"/>
        <w:ind w:firstLine="816" w:firstLineChars="371"/>
        <w:rPr>
          <w:rFonts w:eastAsiaTheme="minorEastAsia"/>
          <w:i/>
          <w:lang w:eastAsia="zh-CN"/>
        </w:rPr>
      </w:pPr>
      <w:r>
        <w:rPr>
          <w:rFonts w:eastAsiaTheme="minorEastAsia"/>
          <w:color w:val="FF0000"/>
          <w:lang w:eastAsia="zh-CN"/>
        </w:rPr>
        <w:tab/>
      </w:r>
      <w:r>
        <w:rPr>
          <w:rFonts w:eastAsiaTheme="minorEastAsia"/>
          <w:color w:val="FF0000"/>
          <w:lang w:eastAsia="zh-CN"/>
        </w:rPr>
        <w:tab/>
      </w:r>
      <w:r>
        <w:rPr>
          <w:rFonts w:eastAsiaTheme="minorEastAsia"/>
          <w:color w:val="FF0000"/>
          <w:lang w:eastAsia="zh-CN"/>
        </w:rPr>
        <w:tab/>
      </w:r>
      <w:r>
        <w:rPr>
          <w:rFonts w:eastAsiaTheme="minorEastAsia"/>
          <w:color w:val="FF0000"/>
          <w:lang w:eastAsia="zh-CN"/>
        </w:rPr>
        <w:tab/>
      </w:r>
      <w:r>
        <w:rPr>
          <w:rFonts w:eastAsiaTheme="minorEastAsia"/>
          <w:color w:val="FF0000"/>
          <w:lang w:eastAsia="zh-CN"/>
        </w:rPr>
        <w:tab/>
      </w:r>
      <w:r>
        <w:rPr>
          <w:rFonts w:eastAsiaTheme="minorEastAsia"/>
          <w:color w:val="FF0000"/>
          <w:lang w:eastAsia="zh-CN"/>
        </w:rPr>
        <w:tab/>
      </w:r>
      <w:r w:rsidRPr="00707A61">
        <w:rPr>
          <w:rFonts w:eastAsiaTheme="minorEastAsia"/>
          <w:color w:val="FF0000"/>
          <w:lang w:eastAsia="zh-CN"/>
        </w:rPr>
        <w:tab/>
      </w:r>
      <w:r>
        <w:rPr>
          <w:rFonts w:eastAsiaTheme="minorEastAsia"/>
          <w:color w:val="FF0000"/>
          <w:lang w:eastAsia="zh-CN"/>
        </w:rPr>
        <w:tab/>
      </w:r>
      <w:r>
        <w:rPr>
          <w:rFonts w:hint="eastAsia" w:eastAsiaTheme="minorEastAsia"/>
          <w:color w:val="FF0000"/>
          <w:lang w:eastAsia="zh-CN"/>
        </w:rPr>
        <w:t xml:space="preserve"> </w:t>
      </w:r>
      <w:r>
        <w:rPr>
          <w:rFonts w:eastAsiaTheme="minorEastAsia"/>
          <w:color w:val="FF0000"/>
          <w:lang w:eastAsia="zh-CN"/>
        </w:rPr>
        <w:t xml:space="preserve">       </w:t>
      </w:r>
      <m:oMath>
        <m:f>
          <m:fPr>
            <m:ctrlPr>
              <w:rPr>
                <w:rFonts w:ascii="Cambria Math" w:hAnsi="Cambria Math" w:eastAsiaTheme="minorEastAsia"/>
                <w:i/>
                <w:color w:val="FF0000"/>
                <w:lang w:val="en-US" w:eastAsia="zh-CN"/>
              </w:rPr>
            </m:ctrlPr>
          </m:fPr>
          <m:num>
            <m:r>
              <w:rPr>
                <w:rFonts w:ascii="Cambria Math" w:hAnsi="Cambria Math" w:eastAsiaTheme="minorEastAsia"/>
                <w:color w:val="FF0000"/>
                <w:lang w:val="en-US" w:eastAsia="zh-CN"/>
              </w:rPr>
              <m:t>dn</m:t>
            </m:r>
          </m:num>
          <m:den>
            <m:r>
              <w:rPr>
                <w:rFonts w:hint="eastAsia" w:ascii="Cambria Math" w:hAnsi="Cambria Math" w:eastAsiaTheme="minorEastAsia"/>
                <w:color w:val="FF0000"/>
                <w:lang w:val="en-US" w:eastAsia="zh-CN"/>
              </w:rPr>
              <m:t>dt</m:t>
            </m:r>
          </m:den>
        </m:f>
        <m:r>
          <w:rPr>
            <w:rFonts w:ascii="Cambria Math" w:hAnsi="Cambria Math" w:eastAsiaTheme="minorEastAsia"/>
            <w:color w:val="FF0000"/>
            <w:lang w:eastAsia="zh-CN"/>
          </w:rPr>
          <m:t>=</m:t>
        </m:r>
        <m:r>
          <w:rPr>
            <w:rFonts w:hint="eastAsia" w:ascii="Cambria Math" w:hAnsi="Cambria Math" w:eastAsiaTheme="minorEastAsia"/>
            <w:color w:val="FF0000"/>
            <w:lang w:eastAsia="zh-CN"/>
          </w:rPr>
          <m:t>0</m:t>
        </m:r>
        <m:r>
          <w:rPr>
            <w:rFonts w:ascii="Cambria Math" w:hAnsi="Cambria Math" w:eastAsiaTheme="minorEastAsia"/>
            <w:color w:val="FF0000"/>
            <w:lang w:eastAsia="zh-CN"/>
          </w:rPr>
          <m:t xml:space="preserve">.448 </m:t>
        </m:r>
        <m:r>
          <w:rPr>
            <w:rFonts w:ascii="Cambria Math" w:hAnsi="Cambria Math" w:eastAsiaTheme="minorEastAsia"/>
            <w:color w:val="FF0000"/>
            <w:lang w:val="en-US" w:eastAsia="zh-CN"/>
          </w:rPr>
          <m:t>mol</m:t>
        </m:r>
        <m:r>
          <w:rPr>
            <w:rFonts w:ascii="Cambria Math" w:hAnsi="Cambria Math" w:eastAsiaTheme="minorEastAsia"/>
            <w:color w:val="FF0000"/>
            <w:lang w:eastAsia="zh-CN"/>
          </w:rPr>
          <m:t>/</m:t>
        </m:r>
        <m:r>
          <w:rPr>
            <w:rFonts w:ascii="Cambria Math" w:hAnsi="Cambria Math" w:eastAsiaTheme="minorEastAsia"/>
            <w:color w:val="FF0000"/>
            <w:lang w:val="en-US" w:eastAsia="zh-CN"/>
          </w:rPr>
          <m:t>min</m:t>
        </m:r>
      </m:oMath>
      <w:r w:rsidRPr="00707A61">
        <w:rPr>
          <w:rFonts w:eastAsiaTheme="minorEastAsia"/>
          <w:i/>
          <w:lang w:eastAsia="zh-CN"/>
        </w:rPr>
        <w:t xml:space="preserve"> </w:t>
      </w:r>
    </w:p>
    <w:p w:rsidRPr="00985446" w:rsidR="00DB2109" w:rsidP="00985446" w:rsidRDefault="00B67F02" w14:paraId="0352AC45" w14:textId="0A07D9EB">
      <w:pPr>
        <w:pStyle w:val="MonTitreSection"/>
        <w:rPr>
          <w:rFonts w:eastAsiaTheme="minorEastAsia"/>
        </w:rPr>
      </w:pPr>
      <w:r w:rsidRPr="00985446">
        <w:rPr>
          <w:rFonts w:eastAsiaTheme="minorEastAsia"/>
        </w:rPr>
        <w:t>Conc</w:t>
      </w:r>
      <w:proofErr w:type="spellStart"/>
      <w:r w:rsidRPr="00985446">
        <w:rPr>
          <w:rFonts w:eastAsiaTheme="minorEastAsia"/>
        </w:rPr>
        <w:t>lusion</w:t>
      </w:r>
      <w:proofErr w:type="spellEnd"/>
      <w:r w:rsidRPr="00985446">
        <w:rPr>
          <w:rFonts w:eastAsiaTheme="minorEastAsia"/>
        </w:rPr>
        <w:t xml:space="preserve"> et analyse critique</w:t>
      </w:r>
    </w:p>
    <w:p w:rsidR="0086122D" w:rsidP="00D06A06" w:rsidRDefault="0086122D" w14:paraId="757FF410" w14:textId="77777777">
      <w:pPr>
        <w:widowControl/>
        <w:suppressAutoHyphens w:val="0"/>
        <w:autoSpaceDN/>
        <w:textAlignment w:val="auto"/>
        <w:rPr>
          <w:rFonts w:ascii="Calibri" w:hAnsi="Calibri" w:cs="Times New Roman"/>
          <w:sz w:val="22"/>
          <w:szCs w:val="22"/>
        </w:rPr>
      </w:pPr>
    </w:p>
    <w:p w:rsidRPr="004370C2" w:rsidR="006E695A" w:rsidP="00D06A06" w:rsidRDefault="004762C8" w14:paraId="56887BBB" w14:textId="15652096">
      <w:pPr>
        <w:widowControl/>
        <w:suppressAutoHyphens w:val="0"/>
        <w:autoSpaceDN/>
        <w:textAlignment w:val="auto"/>
        <w:rPr>
          <w:rFonts w:ascii="Calibri" w:hAnsi="Calibri" w:cs="Times New Roman"/>
          <w:sz w:val="22"/>
          <w:szCs w:val="22"/>
          <w:vertAlign w:val="superscript"/>
        </w:rPr>
      </w:pPr>
      <w:r>
        <w:rPr>
          <w:rFonts w:ascii="Calibri" w:hAnsi="Calibri" w:cs="Times New Roman"/>
          <w:sz w:val="22"/>
          <w:szCs w:val="22"/>
        </w:rPr>
        <w:t xml:space="preserve">Avec la méthode 1, on obtient </w:t>
      </w:r>
      <w:r w:rsidR="00360B55">
        <w:rPr>
          <w:rFonts w:ascii="Calibri" w:hAnsi="Calibri" w:cs="Times New Roman"/>
          <w:sz w:val="22"/>
          <w:szCs w:val="22"/>
        </w:rPr>
        <w:t xml:space="preserve">une valeur d’enthalpie molaire de vaporisation de l’eau </w:t>
      </w:r>
      <w:r w:rsidR="0038699C">
        <w:rPr>
          <w:rFonts w:ascii="Calibri" w:hAnsi="Calibri" w:cs="Times New Roman"/>
          <w:sz w:val="22"/>
          <w:szCs w:val="22"/>
        </w:rPr>
        <w:t>plutôt cohérente</w:t>
      </w:r>
      <w:r w:rsidR="00321817">
        <w:rPr>
          <w:rFonts w:ascii="Calibri" w:hAnsi="Calibri" w:cs="Times New Roman"/>
          <w:sz w:val="22"/>
          <w:szCs w:val="22"/>
        </w:rPr>
        <w:t xml:space="preserve">        ( </w:t>
      </w:r>
      <w:r w:rsidR="0038699C">
        <w:rPr>
          <w:rFonts w:ascii="Calibri" w:hAnsi="Calibri" w:cs="Times New Roman"/>
          <w:sz w:val="22"/>
          <w:szCs w:val="22"/>
        </w:rPr>
        <w:t xml:space="preserve"> </w:t>
      </w:r>
      <m:oMath>
        <m:r>
          <w:rPr>
            <w:rFonts w:hint="eastAsia" w:ascii="Cambria Math" w:hAnsi="Cambria Math"/>
            <w:lang w:eastAsia="zh-CN"/>
          </w:rPr>
          <m:t>38</m:t>
        </m:r>
        <m:r>
          <w:rPr>
            <w:rFonts w:hint="eastAsia" w:ascii="Cambria Math" w:hAnsi="Cambria Math"/>
            <w:lang w:eastAsia="zh-CN"/>
          </w:rPr>
          <m:t>±</m:t>
        </m:r>
        <m:r>
          <w:rPr>
            <w:rFonts w:ascii="Cambria Math" w:hAnsi="Cambria Math"/>
            <w:lang w:eastAsia="zh-CN"/>
          </w:rPr>
          <m:t xml:space="preserve"> 4kJ</m:t>
        </m:r>
        <m:r>
          <w:rPr>
            <w:rFonts w:hint="eastAsia" w:ascii="Cambria Math" w:hAnsi="Cambria Math"/>
            <w:lang w:eastAsia="zh-CN"/>
          </w:rPr>
          <m:t>/mol</m:t>
        </m:r>
      </m:oMath>
      <w:r w:rsidR="00321817">
        <w:rPr>
          <w:rFonts w:ascii="Calibri" w:hAnsi="Calibri" w:cs="Times New Roman"/>
          <w:sz w:val="22"/>
          <w:szCs w:val="22"/>
        </w:rPr>
        <w:t xml:space="preserve"> ) </w:t>
      </w:r>
      <w:r w:rsidR="0038699C">
        <w:rPr>
          <w:rFonts w:ascii="Calibri" w:hAnsi="Calibri" w:cs="Times New Roman"/>
          <w:sz w:val="22"/>
          <w:szCs w:val="22"/>
        </w:rPr>
        <w:t xml:space="preserve">avec la valeur théorique </w:t>
      </w:r>
      <w:r w:rsidR="009D0A8B">
        <w:rPr>
          <w:rFonts w:ascii="Calibri" w:hAnsi="Calibri" w:cs="Times New Roman"/>
          <w:sz w:val="22"/>
          <w:szCs w:val="22"/>
        </w:rPr>
        <w:t xml:space="preserve">qui est comprise entre </w:t>
      </w:r>
      <w:r w:rsidR="007F4879">
        <w:rPr>
          <w:rFonts w:ascii="Calibri" w:hAnsi="Calibri" w:cs="Times New Roman"/>
          <w:sz w:val="22"/>
          <w:szCs w:val="22"/>
        </w:rPr>
        <w:t>44.0</w:t>
      </w:r>
      <w:r w:rsidRPr="00321817" w:rsidR="00321817">
        <w:rPr>
          <w:rFonts w:ascii="Calibri" w:hAnsi="Calibri" w:cs="Times New Roman"/>
          <w:sz w:val="22"/>
          <w:szCs w:val="22"/>
        </w:rPr>
        <w:t xml:space="preserve"> </w:t>
      </w:r>
      <w:r w:rsidR="00321817">
        <w:rPr>
          <w:rFonts w:ascii="Calibri" w:hAnsi="Calibri" w:cs="Times New Roman"/>
          <w:sz w:val="22"/>
          <w:szCs w:val="22"/>
        </w:rPr>
        <w:t>kJ.mol</w:t>
      </w:r>
      <w:r w:rsidR="00321817">
        <w:rPr>
          <w:rFonts w:ascii="Calibri" w:hAnsi="Calibri" w:cs="Times New Roman"/>
          <w:sz w:val="22"/>
          <w:szCs w:val="22"/>
          <w:vertAlign w:val="superscript"/>
        </w:rPr>
        <w:t xml:space="preserve">-1  </w:t>
      </w:r>
      <w:r w:rsidR="00EA02C1">
        <w:rPr>
          <w:rFonts w:ascii="Calibri" w:hAnsi="Calibri" w:cs="Times New Roman"/>
          <w:sz w:val="22"/>
          <w:szCs w:val="22"/>
        </w:rPr>
        <w:t>et 40.6</w:t>
      </w:r>
      <w:r w:rsidRPr="00321817" w:rsidR="00321817">
        <w:rPr>
          <w:rFonts w:ascii="Calibri" w:hAnsi="Calibri" w:cs="Times New Roman"/>
          <w:sz w:val="22"/>
          <w:szCs w:val="22"/>
        </w:rPr>
        <w:t xml:space="preserve"> </w:t>
      </w:r>
      <w:r w:rsidR="00321817">
        <w:rPr>
          <w:rFonts w:ascii="Calibri" w:hAnsi="Calibri" w:cs="Times New Roman"/>
          <w:sz w:val="22"/>
          <w:szCs w:val="22"/>
        </w:rPr>
        <w:t>kJ.mol</w:t>
      </w:r>
      <w:r w:rsidR="00321817">
        <w:rPr>
          <w:rFonts w:ascii="Calibri" w:hAnsi="Calibri" w:cs="Times New Roman"/>
          <w:sz w:val="22"/>
          <w:szCs w:val="22"/>
          <w:vertAlign w:val="superscript"/>
        </w:rPr>
        <w:t xml:space="preserve">-1 </w:t>
      </w:r>
      <w:r w:rsidR="004370C2">
        <w:rPr>
          <w:rFonts w:ascii="Calibri" w:hAnsi="Calibri" w:cs="Times New Roman"/>
          <w:sz w:val="22"/>
          <w:szCs w:val="22"/>
          <w:vertAlign w:val="superscript"/>
        </w:rPr>
        <w:t xml:space="preserve"> </w:t>
      </w:r>
      <w:r w:rsidR="004370C2">
        <w:rPr>
          <w:rFonts w:ascii="Calibri" w:hAnsi="Calibri" w:cs="Times New Roman"/>
          <w:sz w:val="22"/>
          <w:szCs w:val="22"/>
        </w:rPr>
        <w:t xml:space="preserve">. </w:t>
      </w:r>
      <w:r w:rsidR="00321817">
        <w:rPr>
          <w:rFonts w:ascii="Calibri" w:hAnsi="Calibri" w:cs="Times New Roman"/>
          <w:sz w:val="22"/>
          <w:szCs w:val="22"/>
        </w:rPr>
        <w:t xml:space="preserve">                                                   </w:t>
      </w:r>
      <w:r w:rsidR="004370C2">
        <w:rPr>
          <w:rFonts w:ascii="Calibri" w:hAnsi="Calibri" w:cs="Times New Roman"/>
          <w:sz w:val="22"/>
          <w:szCs w:val="22"/>
        </w:rPr>
        <w:t xml:space="preserve">En considérant les </w:t>
      </w:r>
      <w:r w:rsidR="00F72761">
        <w:rPr>
          <w:rFonts w:ascii="Calibri" w:hAnsi="Calibri" w:cs="Times New Roman"/>
          <w:sz w:val="22"/>
          <w:szCs w:val="22"/>
        </w:rPr>
        <w:t>incertitudes</w:t>
      </w:r>
      <w:r w:rsidR="00E70A5D">
        <w:rPr>
          <w:rFonts w:ascii="Calibri" w:hAnsi="Calibri" w:cs="Times New Roman"/>
          <w:sz w:val="22"/>
          <w:szCs w:val="22"/>
        </w:rPr>
        <w:t>, nous sommes dans l’intervalle attendu (pour des température</w:t>
      </w:r>
      <w:r w:rsidR="00F72761">
        <w:rPr>
          <w:rFonts w:ascii="Calibri" w:hAnsi="Calibri" w:cs="Times New Roman"/>
          <w:sz w:val="22"/>
          <w:szCs w:val="22"/>
        </w:rPr>
        <w:t>s comprises entre 55°C et 100°C )</w:t>
      </w:r>
    </w:p>
    <w:p w:rsidRPr="00321817" w:rsidR="006E695A" w:rsidP="00D06A06" w:rsidRDefault="00321817" w14:paraId="04992226" w14:textId="5511D6D7">
      <w:pPr>
        <w:widowControl/>
        <w:suppressAutoHyphens w:val="0"/>
        <w:autoSpaceDN/>
        <w:textAlignment w:val="auto"/>
        <w:rPr>
          <w:rFonts w:ascii="Calibri" w:hAnsi="Calibri" w:cs="Times New Roman"/>
          <w:sz w:val="22"/>
          <w:szCs w:val="22"/>
        </w:rPr>
      </w:pPr>
      <w:r>
        <w:rPr>
          <w:rFonts w:ascii="Calibri" w:hAnsi="Calibri" w:cs="Times New Roman"/>
          <w:sz w:val="22"/>
          <w:szCs w:val="22"/>
        </w:rPr>
        <w:t xml:space="preserve">Avec la méthode 2, nous obtenons un résultat légèrement inférieur au premier avec </w:t>
      </w:r>
      <m:oMath>
        <m:acc>
          <m:accPr>
            <m:chr m:val="̅"/>
            <m:ctrlPr>
              <w:rPr>
                <w:rFonts w:ascii="Cambria Math" w:hAnsi="Cambria Math" w:cs="Times New Roman"/>
                <w:i/>
                <w:sz w:val="22"/>
                <w:szCs w:val="22"/>
                <w:vertAlign w:val="subscript"/>
                <w:lang w:val="en-US" w:eastAsia="zh-CN"/>
              </w:rPr>
            </m:ctrlPr>
          </m:accPr>
          <m:e>
            <m:r>
              <w:rPr>
                <w:rFonts w:ascii="Cambria Math" w:hAnsi="Cambria Math"/>
                <w:vertAlign w:val="subscript"/>
                <w:lang w:eastAsia="zh-CN"/>
              </w:rPr>
              <m:t xml:space="preserve"> </m:t>
            </m:r>
            <m:sSub>
              <m:sSubPr>
                <m:ctrlPr>
                  <w:rPr>
                    <w:rFonts w:ascii="Cambria Math" w:hAnsi="Cambria Math"/>
                    <w:i/>
                    <w:vertAlign w:val="subscript"/>
                    <w:lang w:eastAsia="zh-CN"/>
                  </w:rPr>
                </m:ctrlPr>
              </m:sSubPr>
              <m:e>
                <m:r>
                  <w:rPr>
                    <w:rFonts w:ascii="Cambria Math" w:hAnsi="Cambria Math"/>
                    <w:vertAlign w:val="subscript"/>
                    <w:lang w:eastAsia="zh-CN"/>
                  </w:rPr>
                  <m:t>Δ</m:t>
                </m:r>
              </m:e>
              <m:sub>
                <m:r>
                  <w:rPr>
                    <w:rFonts w:ascii="Cambria Math" w:hAnsi="Cambria Math"/>
                    <w:vertAlign w:val="subscript"/>
                    <w:lang w:eastAsia="zh-CN"/>
                  </w:rPr>
                  <m:t>vap</m:t>
                </m:r>
              </m:sub>
            </m:sSub>
            <m:r>
              <w:rPr>
                <w:rFonts w:ascii="Cambria Math" w:hAnsi="Cambria Math"/>
                <w:vertAlign w:val="subscript"/>
                <w:lang w:eastAsia="zh-CN"/>
              </w:rPr>
              <m:t>H</m:t>
            </m:r>
          </m:e>
        </m:acc>
        <m:r>
          <w:rPr>
            <w:rFonts w:ascii="Cambria Math" w:hAnsi="Cambria Math"/>
            <w:vertAlign w:val="subscript"/>
            <w:lang w:eastAsia="zh-CN"/>
          </w:rPr>
          <m:t xml:space="preserve">=37.4 </m:t>
        </m:r>
        <m:r>
          <w:rPr>
            <w:rFonts w:ascii="Cambria Math" w:hAnsi="Cambria Math"/>
            <w:vertAlign w:val="subscript"/>
            <w:lang w:val="en-US" w:eastAsia="zh-CN"/>
          </w:rPr>
          <m:t>kJ</m:t>
        </m:r>
        <m:r>
          <w:rPr>
            <w:rFonts w:ascii="Cambria Math" w:hAnsi="Cambria Math"/>
            <w:vertAlign w:val="subscript"/>
            <w:lang w:eastAsia="zh-CN"/>
          </w:rPr>
          <m:t>/</m:t>
        </m:r>
        <m:r>
          <w:rPr>
            <w:rFonts w:ascii="Cambria Math" w:hAnsi="Cambria Math"/>
            <w:vertAlign w:val="subscript"/>
            <w:lang w:val="en-US" w:eastAsia="zh-CN"/>
          </w:rPr>
          <m:t>mol</m:t>
        </m:r>
      </m:oMath>
      <w:r w:rsidRPr="00321817">
        <w:rPr>
          <w:rFonts w:ascii="Calibri" w:hAnsi="Calibri" w:cs="Times New Roman"/>
          <w:vertAlign w:val="subscript"/>
          <w:lang w:eastAsia="zh-CN"/>
        </w:rPr>
        <w:t xml:space="preserve"> </w:t>
      </w:r>
      <w:r w:rsidRPr="00321817">
        <w:rPr>
          <w:rFonts w:ascii="Calibri" w:hAnsi="Calibri" w:cs="Times New Roman"/>
          <w:lang w:eastAsia="zh-CN"/>
        </w:rPr>
        <w:t xml:space="preserve">ce qui </w:t>
      </w:r>
      <w:r w:rsidR="003F7158">
        <w:rPr>
          <w:rFonts w:ascii="Calibri" w:hAnsi="Calibri" w:cs="Times New Roman"/>
          <w:lang w:eastAsia="zh-CN"/>
        </w:rPr>
        <w:t>est cohérent avec no</w:t>
      </w:r>
      <w:r w:rsidR="00810886">
        <w:rPr>
          <w:rFonts w:ascii="Calibri" w:hAnsi="Calibri" w:cs="Times New Roman"/>
          <w:lang w:eastAsia="zh-CN"/>
        </w:rPr>
        <w:t>tre</w:t>
      </w:r>
      <w:r w:rsidR="003F7158">
        <w:rPr>
          <w:rFonts w:ascii="Calibri" w:hAnsi="Calibri" w:cs="Times New Roman"/>
          <w:lang w:eastAsia="zh-CN"/>
        </w:rPr>
        <w:t xml:space="preserve"> résultat précédent</w:t>
      </w:r>
      <w:r w:rsidR="00E93145">
        <w:rPr>
          <w:rFonts w:ascii="Calibri" w:hAnsi="Calibri" w:cs="Times New Roman"/>
          <w:lang w:eastAsia="zh-CN"/>
        </w:rPr>
        <w:t>.</w:t>
      </w:r>
      <w:r>
        <w:rPr>
          <w:rFonts w:ascii="Calibri" w:hAnsi="Calibri" w:cs="Times New Roman"/>
          <w:lang w:eastAsia="zh-CN"/>
        </w:rPr>
        <w:t xml:space="preserve"> </w:t>
      </w:r>
      <w:r w:rsidR="00083B80">
        <w:rPr>
          <w:rFonts w:ascii="Calibri" w:hAnsi="Calibri" w:cs="Times New Roman"/>
          <w:lang w:eastAsia="zh-CN"/>
        </w:rPr>
        <w:t>N</w:t>
      </w:r>
      <w:r w:rsidR="00204C20">
        <w:rPr>
          <w:rFonts w:ascii="Calibri" w:hAnsi="Calibri" w:cs="Times New Roman"/>
          <w:lang w:eastAsia="zh-CN"/>
        </w:rPr>
        <w:t>os résultats semblent donc plutôt bons. Cependant, dans la première partie du TP, nous avons observé une courbe décalée pour la pression de vapeur saturante de l’eau en fonction de la température</w:t>
      </w:r>
      <w:r w:rsidR="00D05FF5">
        <w:rPr>
          <w:rFonts w:ascii="Calibri" w:hAnsi="Calibri" w:cs="Times New Roman"/>
          <w:lang w:eastAsia="zh-CN"/>
        </w:rPr>
        <w:t>. Nous ne savons pas exactement à quoi est due cette err</w:t>
      </w:r>
      <w:r w:rsidR="00810886">
        <w:rPr>
          <w:rFonts w:ascii="Calibri" w:hAnsi="Calibri" w:cs="Times New Roman"/>
          <w:lang w:eastAsia="zh-CN"/>
        </w:rPr>
        <w:t>eur</w:t>
      </w:r>
      <w:r w:rsidR="00BE140E">
        <w:rPr>
          <w:rFonts w:ascii="Calibri" w:hAnsi="Calibri" w:cs="Times New Roman"/>
          <w:lang w:eastAsia="zh-CN"/>
        </w:rPr>
        <w:t xml:space="preserve"> qui semble</w:t>
      </w:r>
      <w:r w:rsidR="00810886">
        <w:rPr>
          <w:rFonts w:ascii="Calibri" w:hAnsi="Calibri" w:cs="Times New Roman"/>
          <w:lang w:eastAsia="zh-CN"/>
        </w:rPr>
        <w:t xml:space="preserve"> systématique</w:t>
      </w:r>
      <w:r w:rsidR="00BE140E">
        <w:rPr>
          <w:rFonts w:ascii="Calibri" w:hAnsi="Calibri" w:cs="Times New Roman"/>
          <w:lang w:eastAsia="zh-CN"/>
        </w:rPr>
        <w:t xml:space="preserve">. </w:t>
      </w:r>
      <w:r w:rsidR="003E39A9">
        <w:rPr>
          <w:rFonts w:ascii="Calibri" w:hAnsi="Calibri" w:cs="Times New Roman"/>
          <w:lang w:eastAsia="zh-CN"/>
        </w:rPr>
        <w:t>Nous avons néanmoins décidé d’utiliser nos mesures</w:t>
      </w:r>
      <w:r w:rsidR="003C4E9E">
        <w:rPr>
          <w:rFonts w:ascii="Calibri" w:hAnsi="Calibri" w:cs="Times New Roman"/>
          <w:lang w:eastAsia="zh-CN"/>
        </w:rPr>
        <w:t xml:space="preserve"> directes</w:t>
      </w:r>
      <w:r w:rsidR="003E39A9">
        <w:rPr>
          <w:rFonts w:ascii="Calibri" w:hAnsi="Calibri" w:cs="Times New Roman"/>
          <w:lang w:eastAsia="zh-CN"/>
        </w:rPr>
        <w:t xml:space="preserve"> jusqu’au bout du calcul</w:t>
      </w:r>
      <w:r w:rsidR="003C1CBB">
        <w:rPr>
          <w:rFonts w:ascii="Calibri" w:hAnsi="Calibri" w:cs="Times New Roman"/>
          <w:lang w:eastAsia="zh-CN"/>
        </w:rPr>
        <w:t xml:space="preserve"> car nous n’étions pas certains de l’identification de l’erreur systématique et donc </w:t>
      </w:r>
      <w:r w:rsidR="002072C5">
        <w:rPr>
          <w:rFonts w:ascii="Calibri" w:hAnsi="Calibri" w:cs="Times New Roman"/>
          <w:lang w:eastAsia="zh-CN"/>
        </w:rPr>
        <w:t xml:space="preserve">de </w:t>
      </w:r>
      <w:r w:rsidR="002F2887">
        <w:rPr>
          <w:rFonts w:ascii="Calibri" w:hAnsi="Calibri" w:cs="Times New Roman"/>
          <w:lang w:eastAsia="zh-CN"/>
        </w:rPr>
        <w:t>l</w:t>
      </w:r>
      <w:r w:rsidR="002072C5">
        <w:rPr>
          <w:rFonts w:ascii="Calibri" w:hAnsi="Calibri" w:cs="Times New Roman"/>
          <w:lang w:eastAsia="zh-CN"/>
        </w:rPr>
        <w:t>a correction</w:t>
      </w:r>
      <w:r w:rsidR="002F2887">
        <w:rPr>
          <w:rFonts w:ascii="Calibri" w:hAnsi="Calibri" w:cs="Times New Roman"/>
          <w:lang w:eastAsia="zh-CN"/>
        </w:rPr>
        <w:t xml:space="preserve"> que l’on a proposée</w:t>
      </w:r>
      <w:r w:rsidR="002072C5">
        <w:rPr>
          <w:rFonts w:ascii="Calibri" w:hAnsi="Calibri" w:cs="Times New Roman"/>
          <w:lang w:eastAsia="zh-CN"/>
        </w:rPr>
        <w:t xml:space="preserve">. </w:t>
      </w:r>
    </w:p>
    <w:p w:rsidRPr="00E470C7" w:rsidR="006E695A" w:rsidP="00E470C7" w:rsidRDefault="00930F90" w14:paraId="11F63947" w14:textId="5A62D3CB">
      <w:pPr>
        <w:pStyle w:val="MonTitreSection"/>
        <w:rPr>
          <w:rFonts w:eastAsiaTheme="minorEastAsia"/>
          <w:lang w:eastAsia="zh-CN"/>
        </w:rPr>
      </w:pPr>
      <w:r>
        <w:rPr>
          <w:lang w:eastAsia="zh-CN"/>
        </w:rPr>
        <w:lastRenderedPageBreak/>
        <w:t xml:space="preserve">Annexe : </w:t>
      </w:r>
      <w:r w:rsidRPr="00E470C7" w:rsidR="00F67C4A">
        <w:rPr>
          <w:rFonts w:eastAsiaTheme="minorEastAsia"/>
          <w:lang w:eastAsia="zh-CN"/>
        </w:rPr>
        <w:t xml:space="preserve">Tableaux de mesures : </w:t>
      </w:r>
    </w:p>
    <w:p w:rsidR="00E67A1D" w:rsidP="00E67A1D" w:rsidRDefault="00E67A1D" w14:paraId="2854BA59" w14:textId="0865F8C7">
      <w:pPr>
        <w:pStyle w:val="MonParagraphe"/>
        <w:keepNext/>
        <w:ind w:firstLine="0"/>
      </w:pPr>
    </w:p>
    <w:p w:rsidRPr="00F67C4A" w:rsidR="00115BC9" w:rsidP="009A508D" w:rsidRDefault="00376450" w14:paraId="427E627E" w14:textId="60E5AB93">
      <w:pPr>
        <w:widowControl/>
        <w:suppressAutoHyphens w:val="0"/>
        <w:autoSpaceDN/>
        <w:ind w:firstLine="708"/>
        <w:textAlignment w:val="auto"/>
        <w:rPr>
          <w:rFonts w:ascii="Calibri" w:hAnsi="Calibri" w:cs="Times New Roman"/>
          <w:b/>
          <w:sz w:val="22"/>
          <w:szCs w:val="22"/>
        </w:rPr>
      </w:pPr>
      <w:r w:rsidRPr="001E2704">
        <w:rPr>
          <w:noProof/>
        </w:rPr>
        <w:drawing>
          <wp:anchor distT="0" distB="0" distL="114300" distR="114300" simplePos="0" relativeHeight="251658245" behindDoc="0" locked="0" layoutInCell="1" allowOverlap="1" wp14:anchorId="35AB3DFE" wp14:editId="63B5B60E">
            <wp:simplePos x="0" y="0"/>
            <wp:positionH relativeFrom="column">
              <wp:posOffset>3920605</wp:posOffset>
            </wp:positionH>
            <wp:positionV relativeFrom="paragraph">
              <wp:posOffset>251403</wp:posOffset>
            </wp:positionV>
            <wp:extent cx="1226185" cy="2105660"/>
            <wp:effectExtent l="0" t="0" r="0" b="889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6185" cy="2105660"/>
                    </a:xfrm>
                    <a:prstGeom prst="rect">
                      <a:avLst/>
                    </a:prstGeom>
                    <a:noFill/>
                    <a:ln>
                      <a:noFill/>
                    </a:ln>
                  </pic:spPr>
                </pic:pic>
              </a:graphicData>
            </a:graphic>
          </wp:anchor>
        </w:drawing>
      </w:r>
      <w:r w:rsidRPr="009A508D" w:rsidR="009A508D">
        <w:rPr>
          <w:rFonts w:hint="eastAsia" w:ascii="Calibri" w:hAnsi="Calibri" w:cs="Times New Roman"/>
          <w:b/>
          <w:bCs/>
          <w:noProof/>
          <w:sz w:val="22"/>
          <w:szCs w:val="22"/>
        </w:rPr>
        <w:drawing>
          <wp:anchor distT="0" distB="0" distL="114300" distR="114300" simplePos="0" relativeHeight="251658244" behindDoc="0" locked="0" layoutInCell="1" allowOverlap="1" wp14:anchorId="3085FA71" wp14:editId="51590C72">
            <wp:simplePos x="0" y="0"/>
            <wp:positionH relativeFrom="column">
              <wp:posOffset>539981</wp:posOffset>
            </wp:positionH>
            <wp:positionV relativeFrom="paragraph">
              <wp:posOffset>255039</wp:posOffset>
            </wp:positionV>
            <wp:extent cx="1835785" cy="6296660"/>
            <wp:effectExtent l="0" t="0" r="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785" cy="6296660"/>
                    </a:xfrm>
                    <a:prstGeom prst="rect">
                      <a:avLst/>
                    </a:prstGeom>
                    <a:noFill/>
                    <a:ln>
                      <a:noFill/>
                    </a:ln>
                  </pic:spPr>
                </pic:pic>
              </a:graphicData>
            </a:graphic>
          </wp:anchor>
        </w:drawing>
      </w:r>
      <w:r w:rsidRPr="009A508D" w:rsidR="00E67A1D">
        <w:rPr>
          <w:rFonts w:ascii="Calibri" w:hAnsi="Calibri" w:cs="Times New Roman"/>
          <w:b/>
          <w:sz w:val="22"/>
          <w:szCs w:val="22"/>
        </w:rPr>
        <w:t>Mesure de</w:t>
      </w:r>
      <w:r w:rsidRPr="009A508D" w:rsidR="00A54FBC">
        <w:rPr>
          <w:rFonts w:ascii="Calibri" w:hAnsi="Calibri" w:cs="Times New Roman"/>
          <w:b/>
          <w:sz w:val="22"/>
          <w:szCs w:val="22"/>
        </w:rPr>
        <w:t xml:space="preserve"> la partie</w:t>
      </w:r>
      <w:r w:rsidRPr="009A508D" w:rsidR="00380565">
        <w:rPr>
          <w:rFonts w:ascii="Calibri" w:hAnsi="Calibri" w:cs="Times New Roman"/>
          <w:b/>
          <w:sz w:val="22"/>
          <w:szCs w:val="22"/>
        </w:rPr>
        <w:t xml:space="preserve"> </w:t>
      </w:r>
      <w:r w:rsidRPr="009A508D" w:rsidR="009A508D">
        <w:rPr>
          <w:rFonts w:ascii="Calibri" w:hAnsi="Calibri" w:cs="Times New Roman"/>
          <w:b/>
          <w:bCs/>
          <w:sz w:val="22"/>
          <w:szCs w:val="22"/>
        </w:rPr>
        <w:t>thermoplongeur</w:t>
      </w:r>
      <w:r w:rsidRPr="001E2704" w:rsidR="001E2704">
        <w:rPr>
          <w:rFonts w:ascii="Calibri" w:hAnsi="Calibri" w:cs="Times New Roman"/>
          <w:b/>
          <w:bCs/>
          <w:sz w:val="22"/>
          <w:szCs w:val="22"/>
        </w:rPr>
        <w:t xml:space="preserve"> </w:t>
      </w:r>
      <w:r>
        <w:rPr>
          <w:rFonts w:ascii="Calibri" w:hAnsi="Calibri" w:cs="Times New Roman"/>
          <w:b/>
          <w:bCs/>
          <w:sz w:val="22"/>
          <w:szCs w:val="22"/>
        </w:rPr>
        <w:tab/>
      </w:r>
      <w:r>
        <w:rPr>
          <w:rFonts w:ascii="Calibri" w:hAnsi="Calibri" w:cs="Times New Roman"/>
          <w:b/>
          <w:bCs/>
          <w:sz w:val="22"/>
          <w:szCs w:val="22"/>
        </w:rPr>
        <w:tab/>
      </w:r>
      <w:r>
        <w:rPr>
          <w:rFonts w:ascii="Calibri" w:hAnsi="Calibri" w:cs="Times New Roman"/>
          <w:b/>
          <w:bCs/>
          <w:sz w:val="22"/>
          <w:szCs w:val="22"/>
        </w:rPr>
        <w:tab/>
      </w:r>
      <w:r>
        <w:rPr>
          <w:rFonts w:ascii="Calibri" w:hAnsi="Calibri" w:cs="Times New Roman"/>
          <w:b/>
          <w:bCs/>
          <w:sz w:val="22"/>
          <w:szCs w:val="22"/>
        </w:rPr>
        <w:t xml:space="preserve">Mesure de la partie </w:t>
      </w:r>
      <w:r w:rsidR="00FE7CB1">
        <w:rPr>
          <w:rFonts w:ascii="Calibri" w:hAnsi="Calibri" w:cs="Times New Roman"/>
          <w:b/>
          <w:bCs/>
          <w:sz w:val="22"/>
          <w:szCs w:val="22"/>
        </w:rPr>
        <w:t>vacuomètre</w:t>
      </w:r>
    </w:p>
    <w:sectPr w:rsidRPr="00F67C4A" w:rsidR="00115BC9">
      <w:headerReference w:type="default" r:id="rId20"/>
      <w:footerReference w:type="default" r:id="rId21"/>
      <w:pgSz w:w="11906" w:h="16838"/>
      <w:pgMar w:top="1843" w:right="1134" w:bottom="1843" w:left="1134" w:header="1134" w:footer="1134"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475B" w:rsidRDefault="001E475B" w14:paraId="2038485E" w14:textId="77777777">
      <w:pPr>
        <w:rPr>
          <w:rFonts w:hint="eastAsia"/>
        </w:rPr>
      </w:pPr>
      <w:r>
        <w:separator/>
      </w:r>
    </w:p>
  </w:endnote>
  <w:endnote w:type="continuationSeparator" w:id="0">
    <w:p w:rsidR="001E475B" w:rsidRDefault="001E475B" w14:paraId="01785CFF" w14:textId="77777777">
      <w:pPr>
        <w:rPr>
          <w:rFonts w:hint="eastAsia"/>
        </w:rPr>
      </w:pPr>
      <w:r>
        <w:continuationSeparator/>
      </w:r>
    </w:p>
  </w:endnote>
  <w:endnote w:type="continuationNotice" w:id="1">
    <w:p w:rsidR="001E475B" w:rsidRDefault="001E475B" w14:paraId="321A4F52" w14:textId="77777777">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Bitstream Vera Serif">
    <w:altName w:val="Times New Roman"/>
    <w:charset w:val="00"/>
    <w:family w:val="roman"/>
    <w:pitch w:val="variable"/>
  </w:font>
  <w:font w:name="DengXian">
    <w:altName w:val="等线"/>
    <w:panose1 w:val="02010600030101010101"/>
    <w:charset w:val="86"/>
    <w:family w:val="auto"/>
    <w:pitch w:val="variable"/>
    <w:sig w:usb0="A00002BF" w:usb1="38CF7CFA" w:usb2="00000016" w:usb3="00000000" w:csb0="0004000F" w:csb1="00000000"/>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Bitstream Vera Sans">
    <w:altName w:val="Times New Roman"/>
    <w:charset w:val="00"/>
    <w:family w:val="auto"/>
    <w:pitch w:val="variable"/>
  </w:font>
  <w:font w:name="Mincho">
    <w:altName w:val="明朝"/>
    <w:panose1 w:val="02020609040305080305"/>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Light">
    <w:altName w:val="Microsoft YaHei"/>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ED9" w:rsidRDefault="00367ED9" w14:paraId="74F97B8B" w14:textId="2864BC6D">
    <w:pPr>
      <w:pStyle w:val="Pieddepage"/>
    </w:pPr>
    <w:r>
      <w:t xml:space="preserve">Poste n° : </w:t>
    </w:r>
    <w:r w:rsidR="001F776A">
      <w:rPr>
        <w:rFonts w:hint="eastAsia" w:asciiTheme="minorEastAsia" w:hAnsiTheme="minorEastAsia" w:eastAsiaTheme="minorEastAsia"/>
        <w:lang w:eastAsia="zh-CN"/>
      </w:rPr>
      <w:t>4</w:t>
    </w:r>
    <w:r>
      <w:tab/>
    </w:r>
    <w:r>
      <w:t xml:space="preserve">- Page </w:t>
    </w:r>
    <w:r>
      <w:fldChar w:fldCharType="begin"/>
    </w:r>
    <w:r>
      <w:instrText xml:space="preserve"> PAGE </w:instrText>
    </w:r>
    <w:r>
      <w:fldChar w:fldCharType="separate"/>
    </w:r>
    <w:r w:rsidR="00C54970">
      <w:rPr>
        <w:noProof/>
      </w:rPr>
      <w:t>1</w:t>
    </w:r>
    <w:r>
      <w:fldChar w:fldCharType="end"/>
    </w:r>
    <w:r>
      <w:t>/</w:t>
    </w:r>
    <w:r>
      <w:fldChar w:fldCharType="begin"/>
    </w:r>
    <w:r>
      <w:instrText>NUMPAGES</w:instrText>
    </w:r>
    <w:r>
      <w:fldChar w:fldCharType="separate"/>
    </w:r>
    <w:r w:rsidR="00C54970">
      <w:rPr>
        <w:noProof/>
      </w:rPr>
      <w:t>1</w:t>
    </w:r>
    <w:r>
      <w:fldChar w:fldCharType="end"/>
    </w:r>
    <w:r>
      <w:t xml:space="preserve"> -</w:t>
    </w:r>
    <w:r>
      <w:tab/>
    </w:r>
    <w:r>
      <w:t xml:space="preserve">Le </w:t>
    </w:r>
    <w:r w:rsidRPr="008D3536" w:rsidR="001F776A">
      <w:rPr>
        <w:rFonts w:hint="eastAsia" w:eastAsiaTheme="minorEastAsia"/>
      </w:rPr>
      <w:t>03/05/2022</w:t>
    </w:r>
    <w:r>
      <w:t xml:space="preserve"> </w:t>
    </w:r>
    <w:r>
      <w:fldChar w:fldCharType="begin"/>
    </w:r>
    <w:r>
      <w:instrText xml:space="preserve"> SAVEDATE \@ "d' 'MMMM' 'yyyy" </w:instrText>
    </w:r>
    <w:r w:rsidR="00595550">
      <w:fldChar w:fldCharType="separate"/>
    </w:r>
    <w:r w:rsidR="002532DC">
      <w:rPr>
        <w:noProof/>
      </w:rPr>
      <w:t>4</w:t>
    </w:r>
    <w:r w:rsidR="00F82D71">
      <w:rPr>
        <w:noProof/>
      </w:rPr>
      <w:t xml:space="preserve">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475B" w:rsidRDefault="001E475B" w14:paraId="3AC8D719" w14:textId="77777777">
      <w:pPr>
        <w:rPr>
          <w:rFonts w:hint="eastAsia"/>
        </w:rPr>
      </w:pPr>
      <w:r>
        <w:rPr>
          <w:color w:val="000000"/>
        </w:rPr>
        <w:separator/>
      </w:r>
    </w:p>
  </w:footnote>
  <w:footnote w:type="continuationSeparator" w:id="0">
    <w:p w:rsidR="001E475B" w:rsidRDefault="001E475B" w14:paraId="3C6A2AF8" w14:textId="77777777">
      <w:pPr>
        <w:rPr>
          <w:rFonts w:hint="eastAsia"/>
        </w:rPr>
      </w:pPr>
      <w:r>
        <w:continuationSeparator/>
      </w:r>
    </w:p>
  </w:footnote>
  <w:footnote w:type="continuationNotice" w:id="1">
    <w:p w:rsidR="001E475B" w:rsidRDefault="001E475B" w14:paraId="0F8F4EF9" w14:textId="77777777">
      <w:pPr>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ED9" w:rsidRDefault="00367ED9" w14:paraId="7A672137" w14:textId="2E214C87">
    <w:pPr>
      <w:pStyle w:val="MonAuteur"/>
    </w:pPr>
    <w:r>
      <w:t>Auteurs :</w:t>
    </w:r>
    <w:r w:rsidR="0046600F">
      <w:t xml:space="preserve"> OLMETA Vincent, SUN Jixiang</w:t>
    </w:r>
    <w:r>
      <w:rPr>
        <w:rFonts w:ascii="Times New Roman" w:hAnsi="Times New Roman"/>
        <w:sz w:val="24"/>
        <w:szCs w:val="24"/>
      </w:rPr>
      <w:tab/>
    </w:r>
  </w:p>
</w:hdr>
</file>

<file path=word/intelligence2.xml><?xml version="1.0" encoding="utf-8"?>
<int2:intelligence xmlns:int2="http://schemas.microsoft.com/office/intelligence/2020/intelligence" xmlns:oel="http://schemas.microsoft.com/office/2019/extlst">
  <int2:observations>
    <int2:entireDocument int2:id="RQnfOtmL">
      <int2:extLst>
        <oel:ext uri="E302BA01-7950-474C-9AD3-286E660C40A8">
          <int2:similaritySummary int2:version="1" int2:runId="1651442116739" int2:tilesCheckedInThisRun="12" int2:totalNumOfTiles="12" int2:similarityAnnotationCount="0" int2:numWords="103" int2:numFlaggedWords="0"/>
        </oel:ext>
      </int2:extLst>
    </int2:entireDocument>
  </int2:observations>
  <int2:intelligenceSettings/>
  <int2:onDemandWorkflows>
    <int2:onDemandWorkflow int2:type="SimilarityCheck" int2:paragraphVersions="6D42BE93-23965379 4C7ADF96-2CBBA4CC 6C7A11E3-7FA51F15 6F100125-7414CDC6 13B7EBAB-69EFCDAB 05F119EA-1691B86F 4252D8D1-56200D15 5C5A2B19-5C6E7425 73D60191-77777777 6DE0AA7C-0F2B298E 5D112BA8-464D867C 529781B5-77777777 3A07A6D1-77777777 7A672137-2E214C87 74F97B8B-5A019496"/>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hint="default" w:ascii="Symbol" w:hAnsi="Symbol"/>
      </w:rPr>
    </w:lvl>
    <w:lvl w:ilvl="1" w:tplc="040C0003" w:tentative="1">
      <w:start w:val="1"/>
      <w:numFmt w:val="bullet"/>
      <w:lvlText w:val="o"/>
      <w:lvlJc w:val="left"/>
      <w:pPr>
        <w:ind w:left="1980" w:hanging="360"/>
      </w:pPr>
      <w:rPr>
        <w:rFonts w:hint="default" w:ascii="Courier New" w:hAnsi="Courier New" w:cs="Courier New"/>
      </w:rPr>
    </w:lvl>
    <w:lvl w:ilvl="2" w:tplc="040C0005" w:tentative="1">
      <w:start w:val="1"/>
      <w:numFmt w:val="bullet"/>
      <w:lvlText w:val=""/>
      <w:lvlJc w:val="left"/>
      <w:pPr>
        <w:ind w:left="2700" w:hanging="360"/>
      </w:pPr>
      <w:rPr>
        <w:rFonts w:hint="default" w:ascii="Wingdings" w:hAnsi="Wingdings"/>
      </w:rPr>
    </w:lvl>
    <w:lvl w:ilvl="3" w:tplc="040C0001" w:tentative="1">
      <w:start w:val="1"/>
      <w:numFmt w:val="bullet"/>
      <w:lvlText w:val=""/>
      <w:lvlJc w:val="left"/>
      <w:pPr>
        <w:ind w:left="3420" w:hanging="360"/>
      </w:pPr>
      <w:rPr>
        <w:rFonts w:hint="default" w:ascii="Symbol" w:hAnsi="Symbol"/>
      </w:rPr>
    </w:lvl>
    <w:lvl w:ilvl="4" w:tplc="040C0003" w:tentative="1">
      <w:start w:val="1"/>
      <w:numFmt w:val="bullet"/>
      <w:lvlText w:val="o"/>
      <w:lvlJc w:val="left"/>
      <w:pPr>
        <w:ind w:left="4140" w:hanging="360"/>
      </w:pPr>
      <w:rPr>
        <w:rFonts w:hint="default" w:ascii="Courier New" w:hAnsi="Courier New" w:cs="Courier New"/>
      </w:rPr>
    </w:lvl>
    <w:lvl w:ilvl="5" w:tplc="040C0005" w:tentative="1">
      <w:start w:val="1"/>
      <w:numFmt w:val="bullet"/>
      <w:lvlText w:val=""/>
      <w:lvlJc w:val="left"/>
      <w:pPr>
        <w:ind w:left="4860" w:hanging="360"/>
      </w:pPr>
      <w:rPr>
        <w:rFonts w:hint="default" w:ascii="Wingdings" w:hAnsi="Wingdings"/>
      </w:rPr>
    </w:lvl>
    <w:lvl w:ilvl="6" w:tplc="040C0001" w:tentative="1">
      <w:start w:val="1"/>
      <w:numFmt w:val="bullet"/>
      <w:lvlText w:val=""/>
      <w:lvlJc w:val="left"/>
      <w:pPr>
        <w:ind w:left="5580" w:hanging="360"/>
      </w:pPr>
      <w:rPr>
        <w:rFonts w:hint="default" w:ascii="Symbol" w:hAnsi="Symbol"/>
      </w:rPr>
    </w:lvl>
    <w:lvl w:ilvl="7" w:tplc="040C0003" w:tentative="1">
      <w:start w:val="1"/>
      <w:numFmt w:val="bullet"/>
      <w:lvlText w:val="o"/>
      <w:lvlJc w:val="left"/>
      <w:pPr>
        <w:ind w:left="6300" w:hanging="360"/>
      </w:pPr>
      <w:rPr>
        <w:rFonts w:hint="default" w:ascii="Courier New" w:hAnsi="Courier New" w:cs="Courier New"/>
      </w:rPr>
    </w:lvl>
    <w:lvl w:ilvl="8" w:tplc="040C0005" w:tentative="1">
      <w:start w:val="1"/>
      <w:numFmt w:val="bullet"/>
      <w:lvlText w:val=""/>
      <w:lvlJc w:val="left"/>
      <w:pPr>
        <w:ind w:left="7020" w:hanging="360"/>
      </w:pPr>
      <w:rPr>
        <w:rFonts w:hint="default" w:ascii="Wingdings" w:hAnsi="Wingdings"/>
      </w:rPr>
    </w:lvl>
  </w:abstractNum>
  <w:abstractNum w:abstractNumId="1" w15:restartNumberingAfterBreak="0">
    <w:nsid w:val="08CB7E06"/>
    <w:multiLevelType w:val="hybridMultilevel"/>
    <w:tmpl w:val="487E6BD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28807A81"/>
    <w:multiLevelType w:val="hybridMultilevel"/>
    <w:tmpl w:val="DF9C26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5E3B63"/>
    <w:multiLevelType w:val="multilevel"/>
    <w:tmpl w:val="EBB4FCFC"/>
    <w:lvl w:ilvl="0">
      <w:numFmt w:val="bullet"/>
      <w:lvlText w:val="•"/>
      <w:lvlJc w:val="left"/>
      <w:rPr>
        <w:rFonts w:ascii="OpenSymbol" w:hAnsi="OpenSymbol" w:eastAsia="OpenSymbol" w:cs="OpenSymbol"/>
      </w:rPr>
    </w:lvl>
    <w:lvl w:ilvl="1">
      <w:numFmt w:val="bullet"/>
      <w:lvlText w:val="◦"/>
      <w:lvlJc w:val="left"/>
      <w:rPr>
        <w:rFonts w:ascii="OpenSymbol" w:hAnsi="OpenSymbol" w:eastAsia="OpenSymbol" w:cs="OpenSymbol"/>
      </w:rPr>
    </w:lvl>
    <w:lvl w:ilvl="2">
      <w:numFmt w:val="bullet"/>
      <w:lvlText w:val="▪"/>
      <w:lvlJc w:val="left"/>
      <w:rPr>
        <w:rFonts w:ascii="OpenSymbol" w:hAnsi="OpenSymbol" w:eastAsia="OpenSymbol" w:cs="OpenSymbol"/>
      </w:rPr>
    </w:lvl>
    <w:lvl w:ilvl="3">
      <w:numFmt w:val="bullet"/>
      <w:lvlText w:val="•"/>
      <w:lvlJc w:val="left"/>
      <w:rPr>
        <w:rFonts w:ascii="OpenSymbol" w:hAnsi="OpenSymbol" w:eastAsia="OpenSymbol" w:cs="OpenSymbol"/>
      </w:rPr>
    </w:lvl>
    <w:lvl w:ilvl="4">
      <w:numFmt w:val="bullet"/>
      <w:lvlText w:val="◦"/>
      <w:lvlJc w:val="left"/>
      <w:rPr>
        <w:rFonts w:ascii="OpenSymbol" w:hAnsi="OpenSymbol" w:eastAsia="OpenSymbol" w:cs="OpenSymbol"/>
      </w:rPr>
    </w:lvl>
    <w:lvl w:ilvl="5">
      <w:numFmt w:val="bullet"/>
      <w:lvlText w:val="▪"/>
      <w:lvlJc w:val="left"/>
      <w:rPr>
        <w:rFonts w:ascii="OpenSymbol" w:hAnsi="OpenSymbol" w:eastAsia="OpenSymbol" w:cs="OpenSymbol"/>
      </w:rPr>
    </w:lvl>
    <w:lvl w:ilvl="6">
      <w:numFmt w:val="bullet"/>
      <w:lvlText w:val="•"/>
      <w:lvlJc w:val="left"/>
      <w:rPr>
        <w:rFonts w:ascii="OpenSymbol" w:hAnsi="OpenSymbol" w:eastAsia="OpenSymbol" w:cs="OpenSymbol"/>
      </w:rPr>
    </w:lvl>
    <w:lvl w:ilvl="7">
      <w:numFmt w:val="bullet"/>
      <w:lvlText w:val="◦"/>
      <w:lvlJc w:val="left"/>
      <w:rPr>
        <w:rFonts w:ascii="OpenSymbol" w:hAnsi="OpenSymbol" w:eastAsia="OpenSymbol" w:cs="OpenSymbol"/>
      </w:rPr>
    </w:lvl>
    <w:lvl w:ilvl="8">
      <w:numFmt w:val="bullet"/>
      <w:lvlText w:val="▪"/>
      <w:lvlJc w:val="left"/>
      <w:rPr>
        <w:rFonts w:ascii="OpenSymbol" w:hAnsi="OpenSymbol" w:eastAsia="OpenSymbol" w:cs="OpenSymbol"/>
      </w:rPr>
    </w:lvl>
  </w:abstractNum>
  <w:abstractNum w:abstractNumId="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1994"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num w:numId="1" w16cid:durableId="979305352">
    <w:abstractNumId w:val="5"/>
  </w:num>
  <w:num w:numId="2" w16cid:durableId="1030105740">
    <w:abstractNumId w:val="4"/>
  </w:num>
  <w:num w:numId="3" w16cid:durableId="2144688106">
    <w:abstractNumId w:val="3"/>
  </w:num>
  <w:num w:numId="4" w16cid:durableId="1952125998">
    <w:abstractNumId w:val="0"/>
  </w:num>
  <w:num w:numId="5" w16cid:durableId="136456445">
    <w:abstractNumId w:val="1"/>
  </w:num>
  <w:num w:numId="6" w16cid:durableId="98894329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3"/>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4D"/>
    <w:rsid w:val="00001D88"/>
    <w:rsid w:val="0000293E"/>
    <w:rsid w:val="00002F21"/>
    <w:rsid w:val="00003D4F"/>
    <w:rsid w:val="00004DB8"/>
    <w:rsid w:val="0000517C"/>
    <w:rsid w:val="00005684"/>
    <w:rsid w:val="0001044B"/>
    <w:rsid w:val="000108F3"/>
    <w:rsid w:val="00010A4F"/>
    <w:rsid w:val="000115EF"/>
    <w:rsid w:val="00012D91"/>
    <w:rsid w:val="0001316D"/>
    <w:rsid w:val="00013619"/>
    <w:rsid w:val="00013DAC"/>
    <w:rsid w:val="00013E51"/>
    <w:rsid w:val="000158B9"/>
    <w:rsid w:val="000167BF"/>
    <w:rsid w:val="00016EBA"/>
    <w:rsid w:val="0001738B"/>
    <w:rsid w:val="00017702"/>
    <w:rsid w:val="00017DDC"/>
    <w:rsid w:val="000204C8"/>
    <w:rsid w:val="000205BC"/>
    <w:rsid w:val="00020F09"/>
    <w:rsid w:val="00021568"/>
    <w:rsid w:val="00021AE0"/>
    <w:rsid w:val="00022828"/>
    <w:rsid w:val="00022F2C"/>
    <w:rsid w:val="000237CE"/>
    <w:rsid w:val="0002412B"/>
    <w:rsid w:val="0002504D"/>
    <w:rsid w:val="0002513A"/>
    <w:rsid w:val="000253C0"/>
    <w:rsid w:val="000261AF"/>
    <w:rsid w:val="00030697"/>
    <w:rsid w:val="00030B59"/>
    <w:rsid w:val="00031117"/>
    <w:rsid w:val="0003175A"/>
    <w:rsid w:val="00031E44"/>
    <w:rsid w:val="0003222A"/>
    <w:rsid w:val="000323E1"/>
    <w:rsid w:val="00032726"/>
    <w:rsid w:val="0003336C"/>
    <w:rsid w:val="00033D24"/>
    <w:rsid w:val="00034632"/>
    <w:rsid w:val="000354BC"/>
    <w:rsid w:val="00035B72"/>
    <w:rsid w:val="00041F75"/>
    <w:rsid w:val="000436A3"/>
    <w:rsid w:val="000441D2"/>
    <w:rsid w:val="000448CC"/>
    <w:rsid w:val="00045574"/>
    <w:rsid w:val="000479DC"/>
    <w:rsid w:val="00047D43"/>
    <w:rsid w:val="00047E32"/>
    <w:rsid w:val="00054385"/>
    <w:rsid w:val="00054528"/>
    <w:rsid w:val="000557FA"/>
    <w:rsid w:val="00056C35"/>
    <w:rsid w:val="000601F2"/>
    <w:rsid w:val="00062CA7"/>
    <w:rsid w:val="00063C45"/>
    <w:rsid w:val="00063D79"/>
    <w:rsid w:val="00064B76"/>
    <w:rsid w:val="000671F1"/>
    <w:rsid w:val="0006720C"/>
    <w:rsid w:val="000673C3"/>
    <w:rsid w:val="00070021"/>
    <w:rsid w:val="00070030"/>
    <w:rsid w:val="0007134C"/>
    <w:rsid w:val="00074C2F"/>
    <w:rsid w:val="00075049"/>
    <w:rsid w:val="00076FD0"/>
    <w:rsid w:val="00077277"/>
    <w:rsid w:val="00077381"/>
    <w:rsid w:val="000779BB"/>
    <w:rsid w:val="00077E03"/>
    <w:rsid w:val="00080A99"/>
    <w:rsid w:val="00081181"/>
    <w:rsid w:val="0008143D"/>
    <w:rsid w:val="0008258E"/>
    <w:rsid w:val="000825E0"/>
    <w:rsid w:val="00082729"/>
    <w:rsid w:val="00083B80"/>
    <w:rsid w:val="00084203"/>
    <w:rsid w:val="0008437C"/>
    <w:rsid w:val="000903BD"/>
    <w:rsid w:val="00091F7B"/>
    <w:rsid w:val="00095F8E"/>
    <w:rsid w:val="00096BED"/>
    <w:rsid w:val="00097C3A"/>
    <w:rsid w:val="000A0E4E"/>
    <w:rsid w:val="000A1D87"/>
    <w:rsid w:val="000A2F40"/>
    <w:rsid w:val="000A4261"/>
    <w:rsid w:val="000A66C7"/>
    <w:rsid w:val="000B15EB"/>
    <w:rsid w:val="000B196F"/>
    <w:rsid w:val="000B1A87"/>
    <w:rsid w:val="000B3B70"/>
    <w:rsid w:val="000B5041"/>
    <w:rsid w:val="000B707C"/>
    <w:rsid w:val="000B779C"/>
    <w:rsid w:val="000C02AD"/>
    <w:rsid w:val="000C3F1E"/>
    <w:rsid w:val="000C7FC2"/>
    <w:rsid w:val="000D0153"/>
    <w:rsid w:val="000D1555"/>
    <w:rsid w:val="000D1C96"/>
    <w:rsid w:val="000D4174"/>
    <w:rsid w:val="000D5101"/>
    <w:rsid w:val="000D64BE"/>
    <w:rsid w:val="000E0482"/>
    <w:rsid w:val="000E0D5D"/>
    <w:rsid w:val="000E1294"/>
    <w:rsid w:val="000E1B49"/>
    <w:rsid w:val="000E2892"/>
    <w:rsid w:val="000E3A21"/>
    <w:rsid w:val="000E3AEE"/>
    <w:rsid w:val="000E4355"/>
    <w:rsid w:val="000E5C54"/>
    <w:rsid w:val="000E5E2C"/>
    <w:rsid w:val="000E7E28"/>
    <w:rsid w:val="000F090E"/>
    <w:rsid w:val="000F0A83"/>
    <w:rsid w:val="000F0C90"/>
    <w:rsid w:val="000F0CFE"/>
    <w:rsid w:val="000F123E"/>
    <w:rsid w:val="000F1BB3"/>
    <w:rsid w:val="000F2956"/>
    <w:rsid w:val="000F2A82"/>
    <w:rsid w:val="000F3F32"/>
    <w:rsid w:val="000F4363"/>
    <w:rsid w:val="000F51FB"/>
    <w:rsid w:val="000F5382"/>
    <w:rsid w:val="000F63CC"/>
    <w:rsid w:val="000F659B"/>
    <w:rsid w:val="000F6D7C"/>
    <w:rsid w:val="000F75FB"/>
    <w:rsid w:val="000F7B0F"/>
    <w:rsid w:val="000F7E05"/>
    <w:rsid w:val="0010159A"/>
    <w:rsid w:val="00101C27"/>
    <w:rsid w:val="00102BB0"/>
    <w:rsid w:val="00102FB8"/>
    <w:rsid w:val="00103436"/>
    <w:rsid w:val="00103F8C"/>
    <w:rsid w:val="00104752"/>
    <w:rsid w:val="0010497D"/>
    <w:rsid w:val="001053C9"/>
    <w:rsid w:val="001103EC"/>
    <w:rsid w:val="0011044C"/>
    <w:rsid w:val="0011058F"/>
    <w:rsid w:val="00110AF4"/>
    <w:rsid w:val="00111DA8"/>
    <w:rsid w:val="00111F32"/>
    <w:rsid w:val="00112E88"/>
    <w:rsid w:val="00113572"/>
    <w:rsid w:val="001142F3"/>
    <w:rsid w:val="00115BC9"/>
    <w:rsid w:val="001202A5"/>
    <w:rsid w:val="001212B3"/>
    <w:rsid w:val="001214BA"/>
    <w:rsid w:val="0012226A"/>
    <w:rsid w:val="001223AA"/>
    <w:rsid w:val="001224BD"/>
    <w:rsid w:val="001238F4"/>
    <w:rsid w:val="00125CC9"/>
    <w:rsid w:val="00127D95"/>
    <w:rsid w:val="00130C64"/>
    <w:rsid w:val="00130C67"/>
    <w:rsid w:val="001314B4"/>
    <w:rsid w:val="00131563"/>
    <w:rsid w:val="0013290A"/>
    <w:rsid w:val="00133968"/>
    <w:rsid w:val="0013442F"/>
    <w:rsid w:val="00134C7D"/>
    <w:rsid w:val="00134D54"/>
    <w:rsid w:val="00135DAD"/>
    <w:rsid w:val="00135DEC"/>
    <w:rsid w:val="001370CE"/>
    <w:rsid w:val="001374F4"/>
    <w:rsid w:val="00137C0A"/>
    <w:rsid w:val="001401A2"/>
    <w:rsid w:val="00141171"/>
    <w:rsid w:val="0014312A"/>
    <w:rsid w:val="00144019"/>
    <w:rsid w:val="001443A3"/>
    <w:rsid w:val="001447F9"/>
    <w:rsid w:val="00144F97"/>
    <w:rsid w:val="0014525E"/>
    <w:rsid w:val="00145874"/>
    <w:rsid w:val="0014690E"/>
    <w:rsid w:val="00146DC8"/>
    <w:rsid w:val="001472BF"/>
    <w:rsid w:val="00147599"/>
    <w:rsid w:val="00147631"/>
    <w:rsid w:val="001505CD"/>
    <w:rsid w:val="00150C61"/>
    <w:rsid w:val="00151B09"/>
    <w:rsid w:val="0015234E"/>
    <w:rsid w:val="00153364"/>
    <w:rsid w:val="0015453E"/>
    <w:rsid w:val="00155A3E"/>
    <w:rsid w:val="0015698D"/>
    <w:rsid w:val="00156D15"/>
    <w:rsid w:val="001618DB"/>
    <w:rsid w:val="00161AD6"/>
    <w:rsid w:val="00162DD3"/>
    <w:rsid w:val="00163018"/>
    <w:rsid w:val="001634EB"/>
    <w:rsid w:val="00164A96"/>
    <w:rsid w:val="00165BBE"/>
    <w:rsid w:val="001676AD"/>
    <w:rsid w:val="001676F2"/>
    <w:rsid w:val="00171A2C"/>
    <w:rsid w:val="00172529"/>
    <w:rsid w:val="00172CF8"/>
    <w:rsid w:val="00174AD2"/>
    <w:rsid w:val="00175069"/>
    <w:rsid w:val="0017604E"/>
    <w:rsid w:val="001809B3"/>
    <w:rsid w:val="00180DBB"/>
    <w:rsid w:val="00181B79"/>
    <w:rsid w:val="001824EE"/>
    <w:rsid w:val="00183D38"/>
    <w:rsid w:val="001846BB"/>
    <w:rsid w:val="00184CA1"/>
    <w:rsid w:val="001858DD"/>
    <w:rsid w:val="00185CB4"/>
    <w:rsid w:val="001867A2"/>
    <w:rsid w:val="001868A7"/>
    <w:rsid w:val="00190F17"/>
    <w:rsid w:val="00191AA2"/>
    <w:rsid w:val="001920A2"/>
    <w:rsid w:val="00192451"/>
    <w:rsid w:val="00195338"/>
    <w:rsid w:val="00196471"/>
    <w:rsid w:val="00196D13"/>
    <w:rsid w:val="00196FF0"/>
    <w:rsid w:val="001A02B0"/>
    <w:rsid w:val="001A03D3"/>
    <w:rsid w:val="001A04EC"/>
    <w:rsid w:val="001A1D17"/>
    <w:rsid w:val="001A3FA5"/>
    <w:rsid w:val="001A43BF"/>
    <w:rsid w:val="001A4AE6"/>
    <w:rsid w:val="001A56F6"/>
    <w:rsid w:val="001A5A8F"/>
    <w:rsid w:val="001A60B1"/>
    <w:rsid w:val="001A61E7"/>
    <w:rsid w:val="001B02E4"/>
    <w:rsid w:val="001B07A1"/>
    <w:rsid w:val="001B3236"/>
    <w:rsid w:val="001B49F0"/>
    <w:rsid w:val="001B63A2"/>
    <w:rsid w:val="001B68EC"/>
    <w:rsid w:val="001B7799"/>
    <w:rsid w:val="001B7C0F"/>
    <w:rsid w:val="001C04A8"/>
    <w:rsid w:val="001C2277"/>
    <w:rsid w:val="001C315F"/>
    <w:rsid w:val="001C326C"/>
    <w:rsid w:val="001C4443"/>
    <w:rsid w:val="001C4CF7"/>
    <w:rsid w:val="001C5E8F"/>
    <w:rsid w:val="001C6EE7"/>
    <w:rsid w:val="001D0234"/>
    <w:rsid w:val="001D0E3C"/>
    <w:rsid w:val="001D0FF6"/>
    <w:rsid w:val="001D1CE1"/>
    <w:rsid w:val="001D4276"/>
    <w:rsid w:val="001D4ADB"/>
    <w:rsid w:val="001D5910"/>
    <w:rsid w:val="001D5C78"/>
    <w:rsid w:val="001D62B3"/>
    <w:rsid w:val="001E2704"/>
    <w:rsid w:val="001E346C"/>
    <w:rsid w:val="001E475B"/>
    <w:rsid w:val="001E617D"/>
    <w:rsid w:val="001E6583"/>
    <w:rsid w:val="001E65F9"/>
    <w:rsid w:val="001E6CF5"/>
    <w:rsid w:val="001F0419"/>
    <w:rsid w:val="001F467B"/>
    <w:rsid w:val="001F480D"/>
    <w:rsid w:val="001F6E36"/>
    <w:rsid w:val="001F76EC"/>
    <w:rsid w:val="001F776A"/>
    <w:rsid w:val="001F7D55"/>
    <w:rsid w:val="001F7D9C"/>
    <w:rsid w:val="00204C20"/>
    <w:rsid w:val="00205EF0"/>
    <w:rsid w:val="002060AE"/>
    <w:rsid w:val="00206527"/>
    <w:rsid w:val="002072C5"/>
    <w:rsid w:val="00207832"/>
    <w:rsid w:val="00207C62"/>
    <w:rsid w:val="0021042F"/>
    <w:rsid w:val="00210B6E"/>
    <w:rsid w:val="00210F1C"/>
    <w:rsid w:val="00212315"/>
    <w:rsid w:val="002124DB"/>
    <w:rsid w:val="00214006"/>
    <w:rsid w:val="00214D95"/>
    <w:rsid w:val="00215FF4"/>
    <w:rsid w:val="002168E2"/>
    <w:rsid w:val="00220F67"/>
    <w:rsid w:val="0022113F"/>
    <w:rsid w:val="002256AA"/>
    <w:rsid w:val="00225D56"/>
    <w:rsid w:val="00226E37"/>
    <w:rsid w:val="00227156"/>
    <w:rsid w:val="002301A6"/>
    <w:rsid w:val="00230D08"/>
    <w:rsid w:val="0023261B"/>
    <w:rsid w:val="00232760"/>
    <w:rsid w:val="0023316B"/>
    <w:rsid w:val="00235F02"/>
    <w:rsid w:val="0023676D"/>
    <w:rsid w:val="00236AAD"/>
    <w:rsid w:val="002375D1"/>
    <w:rsid w:val="0023767C"/>
    <w:rsid w:val="002445BB"/>
    <w:rsid w:val="002467F2"/>
    <w:rsid w:val="00246E9C"/>
    <w:rsid w:val="002479A7"/>
    <w:rsid w:val="00247AE1"/>
    <w:rsid w:val="00247EF5"/>
    <w:rsid w:val="00250118"/>
    <w:rsid w:val="00250639"/>
    <w:rsid w:val="0025205D"/>
    <w:rsid w:val="00252C04"/>
    <w:rsid w:val="0025307A"/>
    <w:rsid w:val="002532DC"/>
    <w:rsid w:val="002541EC"/>
    <w:rsid w:val="002543FA"/>
    <w:rsid w:val="002545D1"/>
    <w:rsid w:val="00254923"/>
    <w:rsid w:val="00256CEC"/>
    <w:rsid w:val="002576A9"/>
    <w:rsid w:val="00257ED8"/>
    <w:rsid w:val="00260182"/>
    <w:rsid w:val="00263397"/>
    <w:rsid w:val="0026348A"/>
    <w:rsid w:val="0026406B"/>
    <w:rsid w:val="00265992"/>
    <w:rsid w:val="00267758"/>
    <w:rsid w:val="00267C20"/>
    <w:rsid w:val="0027096A"/>
    <w:rsid w:val="00270C75"/>
    <w:rsid w:val="00270D73"/>
    <w:rsid w:val="00270F36"/>
    <w:rsid w:val="002727A9"/>
    <w:rsid w:val="002729F0"/>
    <w:rsid w:val="00272FD1"/>
    <w:rsid w:val="0027492C"/>
    <w:rsid w:val="00275049"/>
    <w:rsid w:val="0027651C"/>
    <w:rsid w:val="002770FF"/>
    <w:rsid w:val="00277BEE"/>
    <w:rsid w:val="00280869"/>
    <w:rsid w:val="00281BD8"/>
    <w:rsid w:val="002832E5"/>
    <w:rsid w:val="002839BC"/>
    <w:rsid w:val="00283D68"/>
    <w:rsid w:val="002843A1"/>
    <w:rsid w:val="00284EC6"/>
    <w:rsid w:val="00286C67"/>
    <w:rsid w:val="00287096"/>
    <w:rsid w:val="00287DA1"/>
    <w:rsid w:val="00290F18"/>
    <w:rsid w:val="00292A70"/>
    <w:rsid w:val="00292E81"/>
    <w:rsid w:val="00293523"/>
    <w:rsid w:val="0029368D"/>
    <w:rsid w:val="00293794"/>
    <w:rsid w:val="002944A3"/>
    <w:rsid w:val="002948EE"/>
    <w:rsid w:val="002949E9"/>
    <w:rsid w:val="00295C00"/>
    <w:rsid w:val="00295EBD"/>
    <w:rsid w:val="002A1590"/>
    <w:rsid w:val="002A264C"/>
    <w:rsid w:val="002A5750"/>
    <w:rsid w:val="002A6446"/>
    <w:rsid w:val="002A67C3"/>
    <w:rsid w:val="002A70C1"/>
    <w:rsid w:val="002B20E8"/>
    <w:rsid w:val="002B2389"/>
    <w:rsid w:val="002B2EBA"/>
    <w:rsid w:val="002B4775"/>
    <w:rsid w:val="002B47AE"/>
    <w:rsid w:val="002B485D"/>
    <w:rsid w:val="002B4F3C"/>
    <w:rsid w:val="002B65AA"/>
    <w:rsid w:val="002B6793"/>
    <w:rsid w:val="002B75E6"/>
    <w:rsid w:val="002B79AE"/>
    <w:rsid w:val="002B7D6C"/>
    <w:rsid w:val="002C1CCC"/>
    <w:rsid w:val="002C2783"/>
    <w:rsid w:val="002C2A3F"/>
    <w:rsid w:val="002C359B"/>
    <w:rsid w:val="002C405E"/>
    <w:rsid w:val="002C62DA"/>
    <w:rsid w:val="002D04D5"/>
    <w:rsid w:val="002D1104"/>
    <w:rsid w:val="002D14F8"/>
    <w:rsid w:val="002D39BD"/>
    <w:rsid w:val="002D4143"/>
    <w:rsid w:val="002D4BC8"/>
    <w:rsid w:val="002D4EEF"/>
    <w:rsid w:val="002D51F2"/>
    <w:rsid w:val="002D5F5F"/>
    <w:rsid w:val="002D649F"/>
    <w:rsid w:val="002D76A9"/>
    <w:rsid w:val="002D7AA1"/>
    <w:rsid w:val="002E0DBC"/>
    <w:rsid w:val="002E1012"/>
    <w:rsid w:val="002E105E"/>
    <w:rsid w:val="002E22FB"/>
    <w:rsid w:val="002E2F7F"/>
    <w:rsid w:val="002E3560"/>
    <w:rsid w:val="002E3E0D"/>
    <w:rsid w:val="002E5B96"/>
    <w:rsid w:val="002E6390"/>
    <w:rsid w:val="002E6BBD"/>
    <w:rsid w:val="002E79CD"/>
    <w:rsid w:val="002F120C"/>
    <w:rsid w:val="002F14E3"/>
    <w:rsid w:val="002F2197"/>
    <w:rsid w:val="002F2318"/>
    <w:rsid w:val="002F239D"/>
    <w:rsid w:val="002F23AF"/>
    <w:rsid w:val="002F2887"/>
    <w:rsid w:val="002F3E28"/>
    <w:rsid w:val="002F4595"/>
    <w:rsid w:val="002F5600"/>
    <w:rsid w:val="002F63E1"/>
    <w:rsid w:val="003025A2"/>
    <w:rsid w:val="00302A9A"/>
    <w:rsid w:val="00303108"/>
    <w:rsid w:val="00303200"/>
    <w:rsid w:val="0030415C"/>
    <w:rsid w:val="00304573"/>
    <w:rsid w:val="00304E28"/>
    <w:rsid w:val="00305206"/>
    <w:rsid w:val="0030670A"/>
    <w:rsid w:val="00306A59"/>
    <w:rsid w:val="00306E7E"/>
    <w:rsid w:val="003071A8"/>
    <w:rsid w:val="0031120A"/>
    <w:rsid w:val="00311929"/>
    <w:rsid w:val="003120E5"/>
    <w:rsid w:val="003134D6"/>
    <w:rsid w:val="00313705"/>
    <w:rsid w:val="00313BAA"/>
    <w:rsid w:val="0031467C"/>
    <w:rsid w:val="003151D6"/>
    <w:rsid w:val="00315207"/>
    <w:rsid w:val="00315AE0"/>
    <w:rsid w:val="00315F7F"/>
    <w:rsid w:val="00316634"/>
    <w:rsid w:val="00316D85"/>
    <w:rsid w:val="0031724C"/>
    <w:rsid w:val="00320469"/>
    <w:rsid w:val="00320B7E"/>
    <w:rsid w:val="00321817"/>
    <w:rsid w:val="00321C4A"/>
    <w:rsid w:val="00321CAC"/>
    <w:rsid w:val="003222D4"/>
    <w:rsid w:val="003232DC"/>
    <w:rsid w:val="00323D90"/>
    <w:rsid w:val="00325F9E"/>
    <w:rsid w:val="003262EA"/>
    <w:rsid w:val="00326457"/>
    <w:rsid w:val="003266A4"/>
    <w:rsid w:val="00326875"/>
    <w:rsid w:val="00326DEE"/>
    <w:rsid w:val="0032714B"/>
    <w:rsid w:val="0033051E"/>
    <w:rsid w:val="00331623"/>
    <w:rsid w:val="00331C32"/>
    <w:rsid w:val="00331D16"/>
    <w:rsid w:val="0033239B"/>
    <w:rsid w:val="0033305D"/>
    <w:rsid w:val="003336C1"/>
    <w:rsid w:val="00333EE6"/>
    <w:rsid w:val="00335420"/>
    <w:rsid w:val="003366D4"/>
    <w:rsid w:val="00337997"/>
    <w:rsid w:val="0034075C"/>
    <w:rsid w:val="00340BB7"/>
    <w:rsid w:val="00340C3F"/>
    <w:rsid w:val="00340EE3"/>
    <w:rsid w:val="00343A1F"/>
    <w:rsid w:val="00343F7E"/>
    <w:rsid w:val="00344AC4"/>
    <w:rsid w:val="00345A01"/>
    <w:rsid w:val="00345CCA"/>
    <w:rsid w:val="00346B2C"/>
    <w:rsid w:val="003472F4"/>
    <w:rsid w:val="00347E3D"/>
    <w:rsid w:val="00351185"/>
    <w:rsid w:val="00351371"/>
    <w:rsid w:val="00352738"/>
    <w:rsid w:val="00353AB9"/>
    <w:rsid w:val="00353C7A"/>
    <w:rsid w:val="00353E0E"/>
    <w:rsid w:val="0035479E"/>
    <w:rsid w:val="003548E8"/>
    <w:rsid w:val="00355BC8"/>
    <w:rsid w:val="00357F1C"/>
    <w:rsid w:val="00360B55"/>
    <w:rsid w:val="00360E4F"/>
    <w:rsid w:val="003616A6"/>
    <w:rsid w:val="00365383"/>
    <w:rsid w:val="00366D96"/>
    <w:rsid w:val="0036791D"/>
    <w:rsid w:val="00367ED9"/>
    <w:rsid w:val="00367FD6"/>
    <w:rsid w:val="003712F2"/>
    <w:rsid w:val="003727CE"/>
    <w:rsid w:val="00372C28"/>
    <w:rsid w:val="00373705"/>
    <w:rsid w:val="0037472E"/>
    <w:rsid w:val="00375273"/>
    <w:rsid w:val="00376450"/>
    <w:rsid w:val="00377C81"/>
    <w:rsid w:val="00380565"/>
    <w:rsid w:val="003805A8"/>
    <w:rsid w:val="003808C4"/>
    <w:rsid w:val="00380CBA"/>
    <w:rsid w:val="0038104D"/>
    <w:rsid w:val="00381790"/>
    <w:rsid w:val="00381989"/>
    <w:rsid w:val="003826CB"/>
    <w:rsid w:val="003828D5"/>
    <w:rsid w:val="0038627A"/>
    <w:rsid w:val="003866F5"/>
    <w:rsid w:val="00386725"/>
    <w:rsid w:val="0038699C"/>
    <w:rsid w:val="00387565"/>
    <w:rsid w:val="00390D04"/>
    <w:rsid w:val="00391223"/>
    <w:rsid w:val="0039126A"/>
    <w:rsid w:val="0039214F"/>
    <w:rsid w:val="003925E8"/>
    <w:rsid w:val="0039364D"/>
    <w:rsid w:val="003945D3"/>
    <w:rsid w:val="00395670"/>
    <w:rsid w:val="003958CB"/>
    <w:rsid w:val="00397D69"/>
    <w:rsid w:val="003A0179"/>
    <w:rsid w:val="003A0983"/>
    <w:rsid w:val="003A1822"/>
    <w:rsid w:val="003A1E48"/>
    <w:rsid w:val="003A1F9C"/>
    <w:rsid w:val="003A4273"/>
    <w:rsid w:val="003A435B"/>
    <w:rsid w:val="003A55AE"/>
    <w:rsid w:val="003A5AA0"/>
    <w:rsid w:val="003A6838"/>
    <w:rsid w:val="003A6A4E"/>
    <w:rsid w:val="003A747F"/>
    <w:rsid w:val="003B0619"/>
    <w:rsid w:val="003B323C"/>
    <w:rsid w:val="003B397C"/>
    <w:rsid w:val="003B4489"/>
    <w:rsid w:val="003B6D05"/>
    <w:rsid w:val="003B7408"/>
    <w:rsid w:val="003C1CBB"/>
    <w:rsid w:val="003C26E5"/>
    <w:rsid w:val="003C44C3"/>
    <w:rsid w:val="003C4902"/>
    <w:rsid w:val="003C4E9E"/>
    <w:rsid w:val="003C5703"/>
    <w:rsid w:val="003C662A"/>
    <w:rsid w:val="003C6FB0"/>
    <w:rsid w:val="003C74B7"/>
    <w:rsid w:val="003C7528"/>
    <w:rsid w:val="003D019E"/>
    <w:rsid w:val="003D0D4F"/>
    <w:rsid w:val="003D1010"/>
    <w:rsid w:val="003D2786"/>
    <w:rsid w:val="003D508A"/>
    <w:rsid w:val="003D58DC"/>
    <w:rsid w:val="003D5B13"/>
    <w:rsid w:val="003D5D17"/>
    <w:rsid w:val="003D72BA"/>
    <w:rsid w:val="003E09A7"/>
    <w:rsid w:val="003E272C"/>
    <w:rsid w:val="003E33D9"/>
    <w:rsid w:val="003E3585"/>
    <w:rsid w:val="003E39A9"/>
    <w:rsid w:val="003E5E14"/>
    <w:rsid w:val="003E7CFF"/>
    <w:rsid w:val="003E7FC7"/>
    <w:rsid w:val="003F10A7"/>
    <w:rsid w:val="003F1B14"/>
    <w:rsid w:val="003F3CE9"/>
    <w:rsid w:val="003F46C6"/>
    <w:rsid w:val="003F5311"/>
    <w:rsid w:val="003F5EE1"/>
    <w:rsid w:val="003F65CB"/>
    <w:rsid w:val="003F7158"/>
    <w:rsid w:val="003F7FB0"/>
    <w:rsid w:val="004009D5"/>
    <w:rsid w:val="00403CA9"/>
    <w:rsid w:val="00403DE2"/>
    <w:rsid w:val="00403F2D"/>
    <w:rsid w:val="004051E2"/>
    <w:rsid w:val="00405C81"/>
    <w:rsid w:val="00407A57"/>
    <w:rsid w:val="00407CC1"/>
    <w:rsid w:val="004107FD"/>
    <w:rsid w:val="004111C8"/>
    <w:rsid w:val="004112E7"/>
    <w:rsid w:val="0041232A"/>
    <w:rsid w:val="00412425"/>
    <w:rsid w:val="004135DD"/>
    <w:rsid w:val="00416CA6"/>
    <w:rsid w:val="00416DEE"/>
    <w:rsid w:val="00417B7D"/>
    <w:rsid w:val="00417BF1"/>
    <w:rsid w:val="00417C70"/>
    <w:rsid w:val="00421FB0"/>
    <w:rsid w:val="00423097"/>
    <w:rsid w:val="004230EC"/>
    <w:rsid w:val="0042564D"/>
    <w:rsid w:val="00426708"/>
    <w:rsid w:val="00426D78"/>
    <w:rsid w:val="00427B38"/>
    <w:rsid w:val="0043180D"/>
    <w:rsid w:val="00433275"/>
    <w:rsid w:val="00434408"/>
    <w:rsid w:val="004368BF"/>
    <w:rsid w:val="004370C2"/>
    <w:rsid w:val="004423CB"/>
    <w:rsid w:val="004441F8"/>
    <w:rsid w:val="00444A3F"/>
    <w:rsid w:val="00445B90"/>
    <w:rsid w:val="0044741B"/>
    <w:rsid w:val="00447B5B"/>
    <w:rsid w:val="00447C93"/>
    <w:rsid w:val="00452182"/>
    <w:rsid w:val="00452C3E"/>
    <w:rsid w:val="004537CC"/>
    <w:rsid w:val="00453CBF"/>
    <w:rsid w:val="00454098"/>
    <w:rsid w:val="00454A2E"/>
    <w:rsid w:val="00454EA9"/>
    <w:rsid w:val="0045676E"/>
    <w:rsid w:val="00457BE8"/>
    <w:rsid w:val="004606E6"/>
    <w:rsid w:val="004618C6"/>
    <w:rsid w:val="00464012"/>
    <w:rsid w:val="00464333"/>
    <w:rsid w:val="00464A60"/>
    <w:rsid w:val="00464CAD"/>
    <w:rsid w:val="00464E63"/>
    <w:rsid w:val="004652C2"/>
    <w:rsid w:val="0046600F"/>
    <w:rsid w:val="004668D1"/>
    <w:rsid w:val="00466953"/>
    <w:rsid w:val="0046780F"/>
    <w:rsid w:val="0047230F"/>
    <w:rsid w:val="00472840"/>
    <w:rsid w:val="0047498D"/>
    <w:rsid w:val="00474A38"/>
    <w:rsid w:val="00474CF6"/>
    <w:rsid w:val="004762C8"/>
    <w:rsid w:val="00480617"/>
    <w:rsid w:val="0048066C"/>
    <w:rsid w:val="00480D86"/>
    <w:rsid w:val="00481E08"/>
    <w:rsid w:val="004820A0"/>
    <w:rsid w:val="00483A3A"/>
    <w:rsid w:val="004843B7"/>
    <w:rsid w:val="004850EE"/>
    <w:rsid w:val="004859D9"/>
    <w:rsid w:val="0048611B"/>
    <w:rsid w:val="00486185"/>
    <w:rsid w:val="00492924"/>
    <w:rsid w:val="00493DAA"/>
    <w:rsid w:val="004951AA"/>
    <w:rsid w:val="00495980"/>
    <w:rsid w:val="00496C42"/>
    <w:rsid w:val="00496C7E"/>
    <w:rsid w:val="0049726A"/>
    <w:rsid w:val="0049778B"/>
    <w:rsid w:val="004A1141"/>
    <w:rsid w:val="004A19DD"/>
    <w:rsid w:val="004A3D1E"/>
    <w:rsid w:val="004A6389"/>
    <w:rsid w:val="004B0603"/>
    <w:rsid w:val="004B4BFC"/>
    <w:rsid w:val="004B5500"/>
    <w:rsid w:val="004B7376"/>
    <w:rsid w:val="004C1867"/>
    <w:rsid w:val="004C1CC1"/>
    <w:rsid w:val="004C202E"/>
    <w:rsid w:val="004C21BF"/>
    <w:rsid w:val="004C265A"/>
    <w:rsid w:val="004C2C32"/>
    <w:rsid w:val="004C2FFA"/>
    <w:rsid w:val="004C39C6"/>
    <w:rsid w:val="004C3D09"/>
    <w:rsid w:val="004C444E"/>
    <w:rsid w:val="004C461F"/>
    <w:rsid w:val="004C4748"/>
    <w:rsid w:val="004C4974"/>
    <w:rsid w:val="004C54C9"/>
    <w:rsid w:val="004C56BB"/>
    <w:rsid w:val="004C6C32"/>
    <w:rsid w:val="004C75B2"/>
    <w:rsid w:val="004C7FBF"/>
    <w:rsid w:val="004D0332"/>
    <w:rsid w:val="004D2CC5"/>
    <w:rsid w:val="004D4CB6"/>
    <w:rsid w:val="004D5A68"/>
    <w:rsid w:val="004D61D1"/>
    <w:rsid w:val="004D6A06"/>
    <w:rsid w:val="004D7F1B"/>
    <w:rsid w:val="004E052A"/>
    <w:rsid w:val="004E0685"/>
    <w:rsid w:val="004E257F"/>
    <w:rsid w:val="004E278F"/>
    <w:rsid w:val="004E2D20"/>
    <w:rsid w:val="004E4BD0"/>
    <w:rsid w:val="004E5B23"/>
    <w:rsid w:val="004E6729"/>
    <w:rsid w:val="004E6F3C"/>
    <w:rsid w:val="004E71F7"/>
    <w:rsid w:val="004E7CAA"/>
    <w:rsid w:val="004E7CCE"/>
    <w:rsid w:val="004F12FB"/>
    <w:rsid w:val="004F1927"/>
    <w:rsid w:val="004F2463"/>
    <w:rsid w:val="004F322D"/>
    <w:rsid w:val="004F3A3A"/>
    <w:rsid w:val="004F544F"/>
    <w:rsid w:val="00500159"/>
    <w:rsid w:val="005012D2"/>
    <w:rsid w:val="005018DA"/>
    <w:rsid w:val="00503E47"/>
    <w:rsid w:val="005055B0"/>
    <w:rsid w:val="00505722"/>
    <w:rsid w:val="00506C30"/>
    <w:rsid w:val="00506F30"/>
    <w:rsid w:val="00507424"/>
    <w:rsid w:val="005107C5"/>
    <w:rsid w:val="0051249F"/>
    <w:rsid w:val="00515216"/>
    <w:rsid w:val="0051527B"/>
    <w:rsid w:val="00515D57"/>
    <w:rsid w:val="005162D3"/>
    <w:rsid w:val="00517461"/>
    <w:rsid w:val="005200D3"/>
    <w:rsid w:val="00520127"/>
    <w:rsid w:val="005233E5"/>
    <w:rsid w:val="005235FF"/>
    <w:rsid w:val="00523DEB"/>
    <w:rsid w:val="00524653"/>
    <w:rsid w:val="00524C12"/>
    <w:rsid w:val="0052655A"/>
    <w:rsid w:val="005279F9"/>
    <w:rsid w:val="00531B9C"/>
    <w:rsid w:val="005320A0"/>
    <w:rsid w:val="0053213B"/>
    <w:rsid w:val="0053245D"/>
    <w:rsid w:val="00537DD4"/>
    <w:rsid w:val="00537FE1"/>
    <w:rsid w:val="00540A58"/>
    <w:rsid w:val="00540DB4"/>
    <w:rsid w:val="00543A8F"/>
    <w:rsid w:val="00544E5B"/>
    <w:rsid w:val="00547353"/>
    <w:rsid w:val="00547FCC"/>
    <w:rsid w:val="00550097"/>
    <w:rsid w:val="00550DB3"/>
    <w:rsid w:val="005514D3"/>
    <w:rsid w:val="00551DD9"/>
    <w:rsid w:val="00551E50"/>
    <w:rsid w:val="0055232C"/>
    <w:rsid w:val="00554B03"/>
    <w:rsid w:val="00554EF5"/>
    <w:rsid w:val="00555BE8"/>
    <w:rsid w:val="0055606A"/>
    <w:rsid w:val="00556E70"/>
    <w:rsid w:val="005610A8"/>
    <w:rsid w:val="00561743"/>
    <w:rsid w:val="00561934"/>
    <w:rsid w:val="005623BF"/>
    <w:rsid w:val="00563235"/>
    <w:rsid w:val="005633E0"/>
    <w:rsid w:val="0056536E"/>
    <w:rsid w:val="0056540D"/>
    <w:rsid w:val="0056689C"/>
    <w:rsid w:val="00566B32"/>
    <w:rsid w:val="005677BA"/>
    <w:rsid w:val="00572365"/>
    <w:rsid w:val="00573EF0"/>
    <w:rsid w:val="00574453"/>
    <w:rsid w:val="005752ED"/>
    <w:rsid w:val="005770B8"/>
    <w:rsid w:val="00580BFB"/>
    <w:rsid w:val="00581629"/>
    <w:rsid w:val="00581E56"/>
    <w:rsid w:val="005829FF"/>
    <w:rsid w:val="00583430"/>
    <w:rsid w:val="005837D2"/>
    <w:rsid w:val="005856A5"/>
    <w:rsid w:val="00585942"/>
    <w:rsid w:val="00585AE0"/>
    <w:rsid w:val="00586D27"/>
    <w:rsid w:val="005870C9"/>
    <w:rsid w:val="0058710C"/>
    <w:rsid w:val="005873CE"/>
    <w:rsid w:val="0059083C"/>
    <w:rsid w:val="00590A4B"/>
    <w:rsid w:val="00593470"/>
    <w:rsid w:val="00594EDE"/>
    <w:rsid w:val="005952DD"/>
    <w:rsid w:val="00595550"/>
    <w:rsid w:val="0059628C"/>
    <w:rsid w:val="00596637"/>
    <w:rsid w:val="00596E2C"/>
    <w:rsid w:val="00596F76"/>
    <w:rsid w:val="005A0DE8"/>
    <w:rsid w:val="005A1131"/>
    <w:rsid w:val="005A3559"/>
    <w:rsid w:val="005A379F"/>
    <w:rsid w:val="005A57BA"/>
    <w:rsid w:val="005A7044"/>
    <w:rsid w:val="005A74F7"/>
    <w:rsid w:val="005A7B76"/>
    <w:rsid w:val="005B1158"/>
    <w:rsid w:val="005B1707"/>
    <w:rsid w:val="005B189B"/>
    <w:rsid w:val="005B6487"/>
    <w:rsid w:val="005C040B"/>
    <w:rsid w:val="005C097B"/>
    <w:rsid w:val="005C1D90"/>
    <w:rsid w:val="005C26B0"/>
    <w:rsid w:val="005C6C59"/>
    <w:rsid w:val="005C73DD"/>
    <w:rsid w:val="005C758B"/>
    <w:rsid w:val="005C7BB3"/>
    <w:rsid w:val="005D0CE8"/>
    <w:rsid w:val="005D3771"/>
    <w:rsid w:val="005D466D"/>
    <w:rsid w:val="005D4922"/>
    <w:rsid w:val="005D56B8"/>
    <w:rsid w:val="005D5B0B"/>
    <w:rsid w:val="005D6E30"/>
    <w:rsid w:val="005E09FC"/>
    <w:rsid w:val="005E2EE8"/>
    <w:rsid w:val="005E2EF8"/>
    <w:rsid w:val="005E33CF"/>
    <w:rsid w:val="005E3A6D"/>
    <w:rsid w:val="005E3DD2"/>
    <w:rsid w:val="005E3DF0"/>
    <w:rsid w:val="005E6E9D"/>
    <w:rsid w:val="005E778C"/>
    <w:rsid w:val="005F0189"/>
    <w:rsid w:val="005F0E06"/>
    <w:rsid w:val="005F1D3B"/>
    <w:rsid w:val="005F270B"/>
    <w:rsid w:val="005F3444"/>
    <w:rsid w:val="005F4082"/>
    <w:rsid w:val="005F4123"/>
    <w:rsid w:val="005F52A5"/>
    <w:rsid w:val="005F6724"/>
    <w:rsid w:val="00602101"/>
    <w:rsid w:val="006038A7"/>
    <w:rsid w:val="00603D9D"/>
    <w:rsid w:val="00603DC2"/>
    <w:rsid w:val="00603DFE"/>
    <w:rsid w:val="0060419B"/>
    <w:rsid w:val="00604274"/>
    <w:rsid w:val="00607B94"/>
    <w:rsid w:val="0061111E"/>
    <w:rsid w:val="00612C90"/>
    <w:rsid w:val="0061354A"/>
    <w:rsid w:val="00615B25"/>
    <w:rsid w:val="00616493"/>
    <w:rsid w:val="00622060"/>
    <w:rsid w:val="00622DDB"/>
    <w:rsid w:val="0062334D"/>
    <w:rsid w:val="00623DF0"/>
    <w:rsid w:val="006247B4"/>
    <w:rsid w:val="006264C6"/>
    <w:rsid w:val="00626A44"/>
    <w:rsid w:val="00627193"/>
    <w:rsid w:val="00627212"/>
    <w:rsid w:val="006275E9"/>
    <w:rsid w:val="006279C1"/>
    <w:rsid w:val="00627F4A"/>
    <w:rsid w:val="00632AFF"/>
    <w:rsid w:val="006335AF"/>
    <w:rsid w:val="00633A28"/>
    <w:rsid w:val="00633B56"/>
    <w:rsid w:val="006342BF"/>
    <w:rsid w:val="00636487"/>
    <w:rsid w:val="00636766"/>
    <w:rsid w:val="00637C04"/>
    <w:rsid w:val="006404FC"/>
    <w:rsid w:val="0064134F"/>
    <w:rsid w:val="00642261"/>
    <w:rsid w:val="00642BC4"/>
    <w:rsid w:val="00643464"/>
    <w:rsid w:val="00643F84"/>
    <w:rsid w:val="006445FD"/>
    <w:rsid w:val="0064530C"/>
    <w:rsid w:val="00645389"/>
    <w:rsid w:val="006453E8"/>
    <w:rsid w:val="00646171"/>
    <w:rsid w:val="0064680D"/>
    <w:rsid w:val="006468F7"/>
    <w:rsid w:val="00646D57"/>
    <w:rsid w:val="00647123"/>
    <w:rsid w:val="006474C5"/>
    <w:rsid w:val="0065009E"/>
    <w:rsid w:val="0065024F"/>
    <w:rsid w:val="006517E5"/>
    <w:rsid w:val="0065257D"/>
    <w:rsid w:val="0065349A"/>
    <w:rsid w:val="00654C74"/>
    <w:rsid w:val="00655FA3"/>
    <w:rsid w:val="00656BBD"/>
    <w:rsid w:val="00660E15"/>
    <w:rsid w:val="00660F4C"/>
    <w:rsid w:val="006612CE"/>
    <w:rsid w:val="006613E0"/>
    <w:rsid w:val="00664ACE"/>
    <w:rsid w:val="00665AB4"/>
    <w:rsid w:val="00666CF7"/>
    <w:rsid w:val="00666F58"/>
    <w:rsid w:val="00670127"/>
    <w:rsid w:val="00672071"/>
    <w:rsid w:val="00672374"/>
    <w:rsid w:val="0067248E"/>
    <w:rsid w:val="00673AC1"/>
    <w:rsid w:val="006746CB"/>
    <w:rsid w:val="00674804"/>
    <w:rsid w:val="0067521B"/>
    <w:rsid w:val="006755C9"/>
    <w:rsid w:val="00676C31"/>
    <w:rsid w:val="00681930"/>
    <w:rsid w:val="006833D2"/>
    <w:rsid w:val="00683570"/>
    <w:rsid w:val="006846E1"/>
    <w:rsid w:val="00684767"/>
    <w:rsid w:val="00685B97"/>
    <w:rsid w:val="0069157E"/>
    <w:rsid w:val="00691688"/>
    <w:rsid w:val="00693CA9"/>
    <w:rsid w:val="006948A7"/>
    <w:rsid w:val="00694D39"/>
    <w:rsid w:val="00694DEE"/>
    <w:rsid w:val="00696A3F"/>
    <w:rsid w:val="006978EB"/>
    <w:rsid w:val="00697A26"/>
    <w:rsid w:val="00697D4D"/>
    <w:rsid w:val="006A09A3"/>
    <w:rsid w:val="006A1C57"/>
    <w:rsid w:val="006A2ED8"/>
    <w:rsid w:val="006A50CE"/>
    <w:rsid w:val="006A71F9"/>
    <w:rsid w:val="006A7CF4"/>
    <w:rsid w:val="006A7FEA"/>
    <w:rsid w:val="006B0091"/>
    <w:rsid w:val="006B0168"/>
    <w:rsid w:val="006B022A"/>
    <w:rsid w:val="006B11CC"/>
    <w:rsid w:val="006B123F"/>
    <w:rsid w:val="006B1F8D"/>
    <w:rsid w:val="006B22FA"/>
    <w:rsid w:val="006B311D"/>
    <w:rsid w:val="006B49C4"/>
    <w:rsid w:val="006B4F9C"/>
    <w:rsid w:val="006B7D10"/>
    <w:rsid w:val="006C1D78"/>
    <w:rsid w:val="006C24BB"/>
    <w:rsid w:val="006C3608"/>
    <w:rsid w:val="006C410B"/>
    <w:rsid w:val="006D100C"/>
    <w:rsid w:val="006D27B6"/>
    <w:rsid w:val="006D3567"/>
    <w:rsid w:val="006D4FE9"/>
    <w:rsid w:val="006D505A"/>
    <w:rsid w:val="006D734D"/>
    <w:rsid w:val="006E0F39"/>
    <w:rsid w:val="006E17D5"/>
    <w:rsid w:val="006E1B06"/>
    <w:rsid w:val="006E271C"/>
    <w:rsid w:val="006E2880"/>
    <w:rsid w:val="006E2CCB"/>
    <w:rsid w:val="006E2DF9"/>
    <w:rsid w:val="006E2E87"/>
    <w:rsid w:val="006E34D6"/>
    <w:rsid w:val="006E49D9"/>
    <w:rsid w:val="006E64D0"/>
    <w:rsid w:val="006E66E2"/>
    <w:rsid w:val="006E695A"/>
    <w:rsid w:val="006F02FA"/>
    <w:rsid w:val="006F1FE1"/>
    <w:rsid w:val="006F28E7"/>
    <w:rsid w:val="006F3E42"/>
    <w:rsid w:val="006F4463"/>
    <w:rsid w:val="006F4746"/>
    <w:rsid w:val="006F4B61"/>
    <w:rsid w:val="006F6F71"/>
    <w:rsid w:val="006F72C6"/>
    <w:rsid w:val="006F7550"/>
    <w:rsid w:val="006F7826"/>
    <w:rsid w:val="006F7BA3"/>
    <w:rsid w:val="0070045D"/>
    <w:rsid w:val="00702D9E"/>
    <w:rsid w:val="00704A34"/>
    <w:rsid w:val="00705489"/>
    <w:rsid w:val="00705576"/>
    <w:rsid w:val="00707A61"/>
    <w:rsid w:val="00710322"/>
    <w:rsid w:val="00711B09"/>
    <w:rsid w:val="007121E8"/>
    <w:rsid w:val="00712FBF"/>
    <w:rsid w:val="00714E0D"/>
    <w:rsid w:val="00716A04"/>
    <w:rsid w:val="00717269"/>
    <w:rsid w:val="00720848"/>
    <w:rsid w:val="0072114E"/>
    <w:rsid w:val="00722C8F"/>
    <w:rsid w:val="00723C83"/>
    <w:rsid w:val="00725AA3"/>
    <w:rsid w:val="00725FE2"/>
    <w:rsid w:val="00726AAC"/>
    <w:rsid w:val="00727219"/>
    <w:rsid w:val="00731005"/>
    <w:rsid w:val="007313E7"/>
    <w:rsid w:val="007329FB"/>
    <w:rsid w:val="00733D15"/>
    <w:rsid w:val="007351E7"/>
    <w:rsid w:val="007357F5"/>
    <w:rsid w:val="007368C5"/>
    <w:rsid w:val="00737A6B"/>
    <w:rsid w:val="0074027B"/>
    <w:rsid w:val="0074065E"/>
    <w:rsid w:val="007417D2"/>
    <w:rsid w:val="0074271D"/>
    <w:rsid w:val="00742815"/>
    <w:rsid w:val="00743C68"/>
    <w:rsid w:val="007442F4"/>
    <w:rsid w:val="007446AE"/>
    <w:rsid w:val="00744DCF"/>
    <w:rsid w:val="007454CA"/>
    <w:rsid w:val="00746696"/>
    <w:rsid w:val="007470B1"/>
    <w:rsid w:val="00750381"/>
    <w:rsid w:val="00750D13"/>
    <w:rsid w:val="007532B2"/>
    <w:rsid w:val="00753AB8"/>
    <w:rsid w:val="0075482E"/>
    <w:rsid w:val="00755356"/>
    <w:rsid w:val="00755C17"/>
    <w:rsid w:val="00755E99"/>
    <w:rsid w:val="0075642A"/>
    <w:rsid w:val="007567EF"/>
    <w:rsid w:val="00756976"/>
    <w:rsid w:val="00757562"/>
    <w:rsid w:val="00757D46"/>
    <w:rsid w:val="0076051D"/>
    <w:rsid w:val="00760728"/>
    <w:rsid w:val="0076099E"/>
    <w:rsid w:val="007617A1"/>
    <w:rsid w:val="00761CA5"/>
    <w:rsid w:val="0076232C"/>
    <w:rsid w:val="00763BD1"/>
    <w:rsid w:val="00763DFA"/>
    <w:rsid w:val="00765CB9"/>
    <w:rsid w:val="00765F4F"/>
    <w:rsid w:val="007660B7"/>
    <w:rsid w:val="0076613B"/>
    <w:rsid w:val="007661F8"/>
    <w:rsid w:val="0076685A"/>
    <w:rsid w:val="00766916"/>
    <w:rsid w:val="00771B1D"/>
    <w:rsid w:val="0077265B"/>
    <w:rsid w:val="007727D4"/>
    <w:rsid w:val="00773A57"/>
    <w:rsid w:val="00773B1D"/>
    <w:rsid w:val="0077492F"/>
    <w:rsid w:val="00775F8D"/>
    <w:rsid w:val="00776032"/>
    <w:rsid w:val="00780449"/>
    <w:rsid w:val="0078082D"/>
    <w:rsid w:val="0078135D"/>
    <w:rsid w:val="00781CB2"/>
    <w:rsid w:val="0078253F"/>
    <w:rsid w:val="00783458"/>
    <w:rsid w:val="007836B9"/>
    <w:rsid w:val="00783D0B"/>
    <w:rsid w:val="00785652"/>
    <w:rsid w:val="00787618"/>
    <w:rsid w:val="00787ABE"/>
    <w:rsid w:val="00790116"/>
    <w:rsid w:val="007903FB"/>
    <w:rsid w:val="00790647"/>
    <w:rsid w:val="00790CFA"/>
    <w:rsid w:val="00790DEB"/>
    <w:rsid w:val="007915DE"/>
    <w:rsid w:val="00792438"/>
    <w:rsid w:val="00792902"/>
    <w:rsid w:val="00792EED"/>
    <w:rsid w:val="00793075"/>
    <w:rsid w:val="00797028"/>
    <w:rsid w:val="007972A0"/>
    <w:rsid w:val="007979DA"/>
    <w:rsid w:val="007A1097"/>
    <w:rsid w:val="007A15DE"/>
    <w:rsid w:val="007A3AED"/>
    <w:rsid w:val="007A501A"/>
    <w:rsid w:val="007A5E07"/>
    <w:rsid w:val="007A61A1"/>
    <w:rsid w:val="007A651E"/>
    <w:rsid w:val="007B0065"/>
    <w:rsid w:val="007B0E2A"/>
    <w:rsid w:val="007B228D"/>
    <w:rsid w:val="007B2862"/>
    <w:rsid w:val="007B2F95"/>
    <w:rsid w:val="007B7046"/>
    <w:rsid w:val="007B717E"/>
    <w:rsid w:val="007C0EC0"/>
    <w:rsid w:val="007C215B"/>
    <w:rsid w:val="007C2256"/>
    <w:rsid w:val="007C2645"/>
    <w:rsid w:val="007C3276"/>
    <w:rsid w:val="007C4095"/>
    <w:rsid w:val="007C73AB"/>
    <w:rsid w:val="007D0A2D"/>
    <w:rsid w:val="007D0EE6"/>
    <w:rsid w:val="007D155F"/>
    <w:rsid w:val="007D1C0A"/>
    <w:rsid w:val="007D4BB7"/>
    <w:rsid w:val="007D52C0"/>
    <w:rsid w:val="007D6146"/>
    <w:rsid w:val="007D7B0A"/>
    <w:rsid w:val="007E0022"/>
    <w:rsid w:val="007E050F"/>
    <w:rsid w:val="007E2CD1"/>
    <w:rsid w:val="007E49E6"/>
    <w:rsid w:val="007E4A55"/>
    <w:rsid w:val="007E6C40"/>
    <w:rsid w:val="007E6EFA"/>
    <w:rsid w:val="007F0667"/>
    <w:rsid w:val="007F0FF6"/>
    <w:rsid w:val="007F1424"/>
    <w:rsid w:val="007F16CA"/>
    <w:rsid w:val="007F241D"/>
    <w:rsid w:val="007F2B46"/>
    <w:rsid w:val="007F2B7E"/>
    <w:rsid w:val="007F3181"/>
    <w:rsid w:val="007F385F"/>
    <w:rsid w:val="007F4879"/>
    <w:rsid w:val="007F522B"/>
    <w:rsid w:val="007F55B5"/>
    <w:rsid w:val="007F5740"/>
    <w:rsid w:val="007F5E64"/>
    <w:rsid w:val="007F6335"/>
    <w:rsid w:val="007F78CA"/>
    <w:rsid w:val="008000A1"/>
    <w:rsid w:val="00800834"/>
    <w:rsid w:val="0080220E"/>
    <w:rsid w:val="00803D35"/>
    <w:rsid w:val="008043DB"/>
    <w:rsid w:val="00804E7C"/>
    <w:rsid w:val="00805554"/>
    <w:rsid w:val="0080761A"/>
    <w:rsid w:val="008106E1"/>
    <w:rsid w:val="00810886"/>
    <w:rsid w:val="00810BD7"/>
    <w:rsid w:val="00811D2A"/>
    <w:rsid w:val="00811DC1"/>
    <w:rsid w:val="00812850"/>
    <w:rsid w:val="00812855"/>
    <w:rsid w:val="00812A67"/>
    <w:rsid w:val="00813B3A"/>
    <w:rsid w:val="00813FC4"/>
    <w:rsid w:val="0081401C"/>
    <w:rsid w:val="0081475A"/>
    <w:rsid w:val="00814F6D"/>
    <w:rsid w:val="00820423"/>
    <w:rsid w:val="00822016"/>
    <w:rsid w:val="00822382"/>
    <w:rsid w:val="00822411"/>
    <w:rsid w:val="00823335"/>
    <w:rsid w:val="008234D3"/>
    <w:rsid w:val="0082401E"/>
    <w:rsid w:val="00824041"/>
    <w:rsid w:val="008243D3"/>
    <w:rsid w:val="00825E52"/>
    <w:rsid w:val="0083070A"/>
    <w:rsid w:val="00830EFE"/>
    <w:rsid w:val="0083119E"/>
    <w:rsid w:val="00831C7A"/>
    <w:rsid w:val="00832C52"/>
    <w:rsid w:val="0083358F"/>
    <w:rsid w:val="00833DFA"/>
    <w:rsid w:val="00833EC4"/>
    <w:rsid w:val="00834008"/>
    <w:rsid w:val="00834016"/>
    <w:rsid w:val="00840473"/>
    <w:rsid w:val="00841041"/>
    <w:rsid w:val="00843321"/>
    <w:rsid w:val="00844C41"/>
    <w:rsid w:val="00844DE7"/>
    <w:rsid w:val="00845828"/>
    <w:rsid w:val="00845A67"/>
    <w:rsid w:val="00846356"/>
    <w:rsid w:val="00847C97"/>
    <w:rsid w:val="0085039C"/>
    <w:rsid w:val="00851295"/>
    <w:rsid w:val="008535A7"/>
    <w:rsid w:val="00853B12"/>
    <w:rsid w:val="008566C5"/>
    <w:rsid w:val="00856C2A"/>
    <w:rsid w:val="008607D4"/>
    <w:rsid w:val="0086122D"/>
    <w:rsid w:val="00861638"/>
    <w:rsid w:val="00862291"/>
    <w:rsid w:val="00862660"/>
    <w:rsid w:val="008638BB"/>
    <w:rsid w:val="008665FC"/>
    <w:rsid w:val="0086710B"/>
    <w:rsid w:val="008679A8"/>
    <w:rsid w:val="008724BB"/>
    <w:rsid w:val="0087578E"/>
    <w:rsid w:val="00875E7D"/>
    <w:rsid w:val="00876649"/>
    <w:rsid w:val="008767ED"/>
    <w:rsid w:val="008807C7"/>
    <w:rsid w:val="008811EF"/>
    <w:rsid w:val="00881CA1"/>
    <w:rsid w:val="00882E9A"/>
    <w:rsid w:val="008848F2"/>
    <w:rsid w:val="00884933"/>
    <w:rsid w:val="00884F62"/>
    <w:rsid w:val="00886439"/>
    <w:rsid w:val="00886D5E"/>
    <w:rsid w:val="008906E7"/>
    <w:rsid w:val="008909C9"/>
    <w:rsid w:val="0089162B"/>
    <w:rsid w:val="00891E82"/>
    <w:rsid w:val="00891EED"/>
    <w:rsid w:val="00892293"/>
    <w:rsid w:val="00893B6C"/>
    <w:rsid w:val="0089448E"/>
    <w:rsid w:val="00895347"/>
    <w:rsid w:val="00895B23"/>
    <w:rsid w:val="008965D8"/>
    <w:rsid w:val="00897313"/>
    <w:rsid w:val="00897495"/>
    <w:rsid w:val="008A20EA"/>
    <w:rsid w:val="008A2B6A"/>
    <w:rsid w:val="008A4688"/>
    <w:rsid w:val="008A6C37"/>
    <w:rsid w:val="008A70F9"/>
    <w:rsid w:val="008B0423"/>
    <w:rsid w:val="008B0DF5"/>
    <w:rsid w:val="008B1335"/>
    <w:rsid w:val="008B1406"/>
    <w:rsid w:val="008B2258"/>
    <w:rsid w:val="008B245F"/>
    <w:rsid w:val="008B2E62"/>
    <w:rsid w:val="008B5188"/>
    <w:rsid w:val="008B6141"/>
    <w:rsid w:val="008B6177"/>
    <w:rsid w:val="008B72D8"/>
    <w:rsid w:val="008B79BA"/>
    <w:rsid w:val="008B7BAD"/>
    <w:rsid w:val="008B7C61"/>
    <w:rsid w:val="008C014E"/>
    <w:rsid w:val="008C0BD8"/>
    <w:rsid w:val="008C0C7C"/>
    <w:rsid w:val="008C1C17"/>
    <w:rsid w:val="008C29F6"/>
    <w:rsid w:val="008C2D29"/>
    <w:rsid w:val="008C46CB"/>
    <w:rsid w:val="008C70C7"/>
    <w:rsid w:val="008D0A12"/>
    <w:rsid w:val="008D10E9"/>
    <w:rsid w:val="008D112F"/>
    <w:rsid w:val="008D2088"/>
    <w:rsid w:val="008D2DE9"/>
    <w:rsid w:val="008D3536"/>
    <w:rsid w:val="008D3897"/>
    <w:rsid w:val="008D494D"/>
    <w:rsid w:val="008D591A"/>
    <w:rsid w:val="008D77B1"/>
    <w:rsid w:val="008D7B77"/>
    <w:rsid w:val="008E11E9"/>
    <w:rsid w:val="008E1334"/>
    <w:rsid w:val="008E148E"/>
    <w:rsid w:val="008E1E60"/>
    <w:rsid w:val="008E54ED"/>
    <w:rsid w:val="008E5A42"/>
    <w:rsid w:val="008E5C29"/>
    <w:rsid w:val="008E6B59"/>
    <w:rsid w:val="008F1AEF"/>
    <w:rsid w:val="008F283C"/>
    <w:rsid w:val="008F44CE"/>
    <w:rsid w:val="008F536F"/>
    <w:rsid w:val="008F56D1"/>
    <w:rsid w:val="008F577F"/>
    <w:rsid w:val="008F6299"/>
    <w:rsid w:val="008F6862"/>
    <w:rsid w:val="008F68AE"/>
    <w:rsid w:val="008F6AE3"/>
    <w:rsid w:val="008F7258"/>
    <w:rsid w:val="00900BF5"/>
    <w:rsid w:val="009040C0"/>
    <w:rsid w:val="009052C3"/>
    <w:rsid w:val="009075EA"/>
    <w:rsid w:val="009077B7"/>
    <w:rsid w:val="0091002F"/>
    <w:rsid w:val="00911F2A"/>
    <w:rsid w:val="009127E7"/>
    <w:rsid w:val="009136B4"/>
    <w:rsid w:val="009137F1"/>
    <w:rsid w:val="00913AEC"/>
    <w:rsid w:val="00914ABE"/>
    <w:rsid w:val="009150F2"/>
    <w:rsid w:val="009208FA"/>
    <w:rsid w:val="009226A9"/>
    <w:rsid w:val="0092354A"/>
    <w:rsid w:val="00923808"/>
    <w:rsid w:val="00923B19"/>
    <w:rsid w:val="00923EB3"/>
    <w:rsid w:val="00923FF0"/>
    <w:rsid w:val="009270F9"/>
    <w:rsid w:val="00927B42"/>
    <w:rsid w:val="00930F90"/>
    <w:rsid w:val="00931349"/>
    <w:rsid w:val="00934177"/>
    <w:rsid w:val="009348A9"/>
    <w:rsid w:val="00935C03"/>
    <w:rsid w:val="00935D2A"/>
    <w:rsid w:val="0093636D"/>
    <w:rsid w:val="00940C69"/>
    <w:rsid w:val="009417CD"/>
    <w:rsid w:val="00941F73"/>
    <w:rsid w:val="00942598"/>
    <w:rsid w:val="00946702"/>
    <w:rsid w:val="0094731C"/>
    <w:rsid w:val="00947F04"/>
    <w:rsid w:val="0095153A"/>
    <w:rsid w:val="009522C5"/>
    <w:rsid w:val="00952E5E"/>
    <w:rsid w:val="00953C81"/>
    <w:rsid w:val="00954E87"/>
    <w:rsid w:val="00955411"/>
    <w:rsid w:val="00956F65"/>
    <w:rsid w:val="00957034"/>
    <w:rsid w:val="00957741"/>
    <w:rsid w:val="009604BE"/>
    <w:rsid w:val="00960EEE"/>
    <w:rsid w:val="0096175C"/>
    <w:rsid w:val="00961C08"/>
    <w:rsid w:val="00962BD3"/>
    <w:rsid w:val="0096392D"/>
    <w:rsid w:val="00965680"/>
    <w:rsid w:val="00966234"/>
    <w:rsid w:val="009668FD"/>
    <w:rsid w:val="00966CAA"/>
    <w:rsid w:val="00967293"/>
    <w:rsid w:val="009675FA"/>
    <w:rsid w:val="00967BD4"/>
    <w:rsid w:val="0097016F"/>
    <w:rsid w:val="00971173"/>
    <w:rsid w:val="009715CC"/>
    <w:rsid w:val="00972D5C"/>
    <w:rsid w:val="009737B3"/>
    <w:rsid w:val="00973FAD"/>
    <w:rsid w:val="009745C7"/>
    <w:rsid w:val="00975A87"/>
    <w:rsid w:val="00975B36"/>
    <w:rsid w:val="0097695F"/>
    <w:rsid w:val="009777CA"/>
    <w:rsid w:val="0098013E"/>
    <w:rsid w:val="00980D3B"/>
    <w:rsid w:val="00980F72"/>
    <w:rsid w:val="00980FEB"/>
    <w:rsid w:val="009816EC"/>
    <w:rsid w:val="009828FF"/>
    <w:rsid w:val="00984EEF"/>
    <w:rsid w:val="0098515E"/>
    <w:rsid w:val="00985446"/>
    <w:rsid w:val="009862DF"/>
    <w:rsid w:val="00986588"/>
    <w:rsid w:val="00990180"/>
    <w:rsid w:val="00990C54"/>
    <w:rsid w:val="00990E33"/>
    <w:rsid w:val="00990E60"/>
    <w:rsid w:val="00991FDC"/>
    <w:rsid w:val="0099258F"/>
    <w:rsid w:val="00995464"/>
    <w:rsid w:val="00995CDD"/>
    <w:rsid w:val="0099610F"/>
    <w:rsid w:val="009970B1"/>
    <w:rsid w:val="009A04F8"/>
    <w:rsid w:val="009A0850"/>
    <w:rsid w:val="009A085B"/>
    <w:rsid w:val="009A09A8"/>
    <w:rsid w:val="009A0F60"/>
    <w:rsid w:val="009A2236"/>
    <w:rsid w:val="009A3889"/>
    <w:rsid w:val="009A3D38"/>
    <w:rsid w:val="009A47DA"/>
    <w:rsid w:val="009A508D"/>
    <w:rsid w:val="009A6FCF"/>
    <w:rsid w:val="009A728D"/>
    <w:rsid w:val="009B2DE8"/>
    <w:rsid w:val="009B3570"/>
    <w:rsid w:val="009B3E4F"/>
    <w:rsid w:val="009B472C"/>
    <w:rsid w:val="009B6AD6"/>
    <w:rsid w:val="009C0023"/>
    <w:rsid w:val="009C052E"/>
    <w:rsid w:val="009C107F"/>
    <w:rsid w:val="009C1924"/>
    <w:rsid w:val="009C1B58"/>
    <w:rsid w:val="009C1C8F"/>
    <w:rsid w:val="009C20E6"/>
    <w:rsid w:val="009C2EF1"/>
    <w:rsid w:val="009C30BD"/>
    <w:rsid w:val="009C37D9"/>
    <w:rsid w:val="009C39AB"/>
    <w:rsid w:val="009C5179"/>
    <w:rsid w:val="009C581E"/>
    <w:rsid w:val="009C588F"/>
    <w:rsid w:val="009C6CBA"/>
    <w:rsid w:val="009C7786"/>
    <w:rsid w:val="009D01F0"/>
    <w:rsid w:val="009D0A8B"/>
    <w:rsid w:val="009D1BFE"/>
    <w:rsid w:val="009D1ED7"/>
    <w:rsid w:val="009D2672"/>
    <w:rsid w:val="009D3629"/>
    <w:rsid w:val="009D3A0F"/>
    <w:rsid w:val="009D5304"/>
    <w:rsid w:val="009D5494"/>
    <w:rsid w:val="009D5A77"/>
    <w:rsid w:val="009D7BAC"/>
    <w:rsid w:val="009E1D2B"/>
    <w:rsid w:val="009E4786"/>
    <w:rsid w:val="009E56A1"/>
    <w:rsid w:val="009E5702"/>
    <w:rsid w:val="009E5EAF"/>
    <w:rsid w:val="009E733B"/>
    <w:rsid w:val="009E77D2"/>
    <w:rsid w:val="009F0FE0"/>
    <w:rsid w:val="009F198E"/>
    <w:rsid w:val="009F1F80"/>
    <w:rsid w:val="009F2C2B"/>
    <w:rsid w:val="009F2D9A"/>
    <w:rsid w:val="009F3B89"/>
    <w:rsid w:val="009F4F87"/>
    <w:rsid w:val="009F5699"/>
    <w:rsid w:val="009F5AF7"/>
    <w:rsid w:val="009F64A9"/>
    <w:rsid w:val="009F6702"/>
    <w:rsid w:val="009F74BE"/>
    <w:rsid w:val="009F7C6D"/>
    <w:rsid w:val="00A00E2C"/>
    <w:rsid w:val="00A01484"/>
    <w:rsid w:val="00A016DB"/>
    <w:rsid w:val="00A02802"/>
    <w:rsid w:val="00A03028"/>
    <w:rsid w:val="00A0450D"/>
    <w:rsid w:val="00A04C61"/>
    <w:rsid w:val="00A06313"/>
    <w:rsid w:val="00A06443"/>
    <w:rsid w:val="00A07649"/>
    <w:rsid w:val="00A0784E"/>
    <w:rsid w:val="00A07A55"/>
    <w:rsid w:val="00A1000C"/>
    <w:rsid w:val="00A11E17"/>
    <w:rsid w:val="00A12311"/>
    <w:rsid w:val="00A14F8B"/>
    <w:rsid w:val="00A16DE1"/>
    <w:rsid w:val="00A20734"/>
    <w:rsid w:val="00A2142D"/>
    <w:rsid w:val="00A21744"/>
    <w:rsid w:val="00A22058"/>
    <w:rsid w:val="00A224E6"/>
    <w:rsid w:val="00A22AA7"/>
    <w:rsid w:val="00A23267"/>
    <w:rsid w:val="00A2689E"/>
    <w:rsid w:val="00A3209C"/>
    <w:rsid w:val="00A3317B"/>
    <w:rsid w:val="00A34D0F"/>
    <w:rsid w:val="00A3542E"/>
    <w:rsid w:val="00A36E7D"/>
    <w:rsid w:val="00A37700"/>
    <w:rsid w:val="00A37870"/>
    <w:rsid w:val="00A37876"/>
    <w:rsid w:val="00A37B8E"/>
    <w:rsid w:val="00A4044D"/>
    <w:rsid w:val="00A423C3"/>
    <w:rsid w:val="00A458DF"/>
    <w:rsid w:val="00A46C54"/>
    <w:rsid w:val="00A47339"/>
    <w:rsid w:val="00A500CE"/>
    <w:rsid w:val="00A50BE5"/>
    <w:rsid w:val="00A52B84"/>
    <w:rsid w:val="00A54FBC"/>
    <w:rsid w:val="00A55313"/>
    <w:rsid w:val="00A55DB7"/>
    <w:rsid w:val="00A56B17"/>
    <w:rsid w:val="00A57252"/>
    <w:rsid w:val="00A600AC"/>
    <w:rsid w:val="00A609CE"/>
    <w:rsid w:val="00A63413"/>
    <w:rsid w:val="00A63789"/>
    <w:rsid w:val="00A642BF"/>
    <w:rsid w:val="00A67A21"/>
    <w:rsid w:val="00A67DBF"/>
    <w:rsid w:val="00A703A2"/>
    <w:rsid w:val="00A71015"/>
    <w:rsid w:val="00A712B1"/>
    <w:rsid w:val="00A71DA0"/>
    <w:rsid w:val="00A7242D"/>
    <w:rsid w:val="00A72607"/>
    <w:rsid w:val="00A72BC0"/>
    <w:rsid w:val="00A73689"/>
    <w:rsid w:val="00A739FF"/>
    <w:rsid w:val="00A73C28"/>
    <w:rsid w:val="00A73FC3"/>
    <w:rsid w:val="00A74823"/>
    <w:rsid w:val="00A7495D"/>
    <w:rsid w:val="00A75874"/>
    <w:rsid w:val="00A76599"/>
    <w:rsid w:val="00A80B6D"/>
    <w:rsid w:val="00A80BE5"/>
    <w:rsid w:val="00A82667"/>
    <w:rsid w:val="00A83BB2"/>
    <w:rsid w:val="00A83C9E"/>
    <w:rsid w:val="00A843B9"/>
    <w:rsid w:val="00A850B7"/>
    <w:rsid w:val="00A86F9C"/>
    <w:rsid w:val="00A87379"/>
    <w:rsid w:val="00A8759C"/>
    <w:rsid w:val="00A90952"/>
    <w:rsid w:val="00A91F14"/>
    <w:rsid w:val="00A93674"/>
    <w:rsid w:val="00A947D9"/>
    <w:rsid w:val="00A94A80"/>
    <w:rsid w:val="00A954FA"/>
    <w:rsid w:val="00A96607"/>
    <w:rsid w:val="00A968E2"/>
    <w:rsid w:val="00A96E31"/>
    <w:rsid w:val="00A97662"/>
    <w:rsid w:val="00AA1B6D"/>
    <w:rsid w:val="00AA2E56"/>
    <w:rsid w:val="00AA3269"/>
    <w:rsid w:val="00AA4B07"/>
    <w:rsid w:val="00AA6414"/>
    <w:rsid w:val="00AA765D"/>
    <w:rsid w:val="00AA7D02"/>
    <w:rsid w:val="00AB2109"/>
    <w:rsid w:val="00AB32B7"/>
    <w:rsid w:val="00AB4B93"/>
    <w:rsid w:val="00AB5979"/>
    <w:rsid w:val="00AB6145"/>
    <w:rsid w:val="00AB623B"/>
    <w:rsid w:val="00AB753F"/>
    <w:rsid w:val="00AC1A1C"/>
    <w:rsid w:val="00AC2405"/>
    <w:rsid w:val="00AC2FD3"/>
    <w:rsid w:val="00AC3550"/>
    <w:rsid w:val="00AC377D"/>
    <w:rsid w:val="00AC425B"/>
    <w:rsid w:val="00AC4573"/>
    <w:rsid w:val="00AC4C6A"/>
    <w:rsid w:val="00AC5EB6"/>
    <w:rsid w:val="00AC6A1F"/>
    <w:rsid w:val="00AC6AF6"/>
    <w:rsid w:val="00AD06CD"/>
    <w:rsid w:val="00AD0A02"/>
    <w:rsid w:val="00AD1C07"/>
    <w:rsid w:val="00AD1CEA"/>
    <w:rsid w:val="00AD22CC"/>
    <w:rsid w:val="00AD24DD"/>
    <w:rsid w:val="00AD2691"/>
    <w:rsid w:val="00AD52BB"/>
    <w:rsid w:val="00AD6089"/>
    <w:rsid w:val="00AD6C10"/>
    <w:rsid w:val="00AD761F"/>
    <w:rsid w:val="00AD777F"/>
    <w:rsid w:val="00AD7EFD"/>
    <w:rsid w:val="00AE0043"/>
    <w:rsid w:val="00AE171D"/>
    <w:rsid w:val="00AE1D09"/>
    <w:rsid w:val="00AE2F06"/>
    <w:rsid w:val="00AE3E90"/>
    <w:rsid w:val="00AE5F10"/>
    <w:rsid w:val="00AE6FA6"/>
    <w:rsid w:val="00AE7386"/>
    <w:rsid w:val="00AE7A08"/>
    <w:rsid w:val="00AF1113"/>
    <w:rsid w:val="00AF11AB"/>
    <w:rsid w:val="00AF3605"/>
    <w:rsid w:val="00AF3893"/>
    <w:rsid w:val="00AF4186"/>
    <w:rsid w:val="00AF47CC"/>
    <w:rsid w:val="00AF4DEA"/>
    <w:rsid w:val="00AF54AE"/>
    <w:rsid w:val="00AF613C"/>
    <w:rsid w:val="00AF6543"/>
    <w:rsid w:val="00AF691C"/>
    <w:rsid w:val="00AF7188"/>
    <w:rsid w:val="00B00AFF"/>
    <w:rsid w:val="00B00DDB"/>
    <w:rsid w:val="00B010F9"/>
    <w:rsid w:val="00B03A3F"/>
    <w:rsid w:val="00B0525E"/>
    <w:rsid w:val="00B0540B"/>
    <w:rsid w:val="00B05941"/>
    <w:rsid w:val="00B061A9"/>
    <w:rsid w:val="00B06394"/>
    <w:rsid w:val="00B06EAB"/>
    <w:rsid w:val="00B07525"/>
    <w:rsid w:val="00B07DAB"/>
    <w:rsid w:val="00B1102F"/>
    <w:rsid w:val="00B11274"/>
    <w:rsid w:val="00B1185C"/>
    <w:rsid w:val="00B11BC2"/>
    <w:rsid w:val="00B12149"/>
    <w:rsid w:val="00B149A4"/>
    <w:rsid w:val="00B15E83"/>
    <w:rsid w:val="00B160FD"/>
    <w:rsid w:val="00B168D4"/>
    <w:rsid w:val="00B170C6"/>
    <w:rsid w:val="00B17B7C"/>
    <w:rsid w:val="00B17BAC"/>
    <w:rsid w:val="00B20B9C"/>
    <w:rsid w:val="00B20E2F"/>
    <w:rsid w:val="00B21E9C"/>
    <w:rsid w:val="00B221A2"/>
    <w:rsid w:val="00B22503"/>
    <w:rsid w:val="00B230D2"/>
    <w:rsid w:val="00B23410"/>
    <w:rsid w:val="00B235E5"/>
    <w:rsid w:val="00B23D3C"/>
    <w:rsid w:val="00B23E4E"/>
    <w:rsid w:val="00B2554E"/>
    <w:rsid w:val="00B256D5"/>
    <w:rsid w:val="00B26B50"/>
    <w:rsid w:val="00B33552"/>
    <w:rsid w:val="00B33940"/>
    <w:rsid w:val="00B33AB2"/>
    <w:rsid w:val="00B33E75"/>
    <w:rsid w:val="00B358A8"/>
    <w:rsid w:val="00B364AF"/>
    <w:rsid w:val="00B36810"/>
    <w:rsid w:val="00B36F45"/>
    <w:rsid w:val="00B37E63"/>
    <w:rsid w:val="00B41083"/>
    <w:rsid w:val="00B41C96"/>
    <w:rsid w:val="00B4236A"/>
    <w:rsid w:val="00B430A0"/>
    <w:rsid w:val="00B45262"/>
    <w:rsid w:val="00B45694"/>
    <w:rsid w:val="00B46047"/>
    <w:rsid w:val="00B46376"/>
    <w:rsid w:val="00B46D64"/>
    <w:rsid w:val="00B47037"/>
    <w:rsid w:val="00B50127"/>
    <w:rsid w:val="00B51713"/>
    <w:rsid w:val="00B528DA"/>
    <w:rsid w:val="00B52E43"/>
    <w:rsid w:val="00B5329C"/>
    <w:rsid w:val="00B54EB1"/>
    <w:rsid w:val="00B558DC"/>
    <w:rsid w:val="00B55C5E"/>
    <w:rsid w:val="00B55EB6"/>
    <w:rsid w:val="00B57971"/>
    <w:rsid w:val="00B61CF8"/>
    <w:rsid w:val="00B63BEF"/>
    <w:rsid w:val="00B644AC"/>
    <w:rsid w:val="00B65BB5"/>
    <w:rsid w:val="00B65F50"/>
    <w:rsid w:val="00B6739B"/>
    <w:rsid w:val="00B67F02"/>
    <w:rsid w:val="00B70189"/>
    <w:rsid w:val="00B706A3"/>
    <w:rsid w:val="00B7070D"/>
    <w:rsid w:val="00B70AB3"/>
    <w:rsid w:val="00B70F6E"/>
    <w:rsid w:val="00B71812"/>
    <w:rsid w:val="00B7197E"/>
    <w:rsid w:val="00B719E7"/>
    <w:rsid w:val="00B72DBE"/>
    <w:rsid w:val="00B7332F"/>
    <w:rsid w:val="00B74732"/>
    <w:rsid w:val="00B762C4"/>
    <w:rsid w:val="00B76E05"/>
    <w:rsid w:val="00B770F6"/>
    <w:rsid w:val="00B7760A"/>
    <w:rsid w:val="00B8147E"/>
    <w:rsid w:val="00B826C3"/>
    <w:rsid w:val="00B83492"/>
    <w:rsid w:val="00B84FBF"/>
    <w:rsid w:val="00B85E16"/>
    <w:rsid w:val="00B86721"/>
    <w:rsid w:val="00B879B7"/>
    <w:rsid w:val="00B90DDE"/>
    <w:rsid w:val="00B932FA"/>
    <w:rsid w:val="00B9341F"/>
    <w:rsid w:val="00B937A0"/>
    <w:rsid w:val="00B94018"/>
    <w:rsid w:val="00B948DA"/>
    <w:rsid w:val="00B97E5F"/>
    <w:rsid w:val="00BA0EA2"/>
    <w:rsid w:val="00BA0F28"/>
    <w:rsid w:val="00BA1C78"/>
    <w:rsid w:val="00BA2CDE"/>
    <w:rsid w:val="00BA32F9"/>
    <w:rsid w:val="00BA3688"/>
    <w:rsid w:val="00BA390E"/>
    <w:rsid w:val="00BA3D08"/>
    <w:rsid w:val="00BA44D4"/>
    <w:rsid w:val="00BA4F3A"/>
    <w:rsid w:val="00BA5C6C"/>
    <w:rsid w:val="00BA5CFD"/>
    <w:rsid w:val="00BA5E27"/>
    <w:rsid w:val="00BB0D64"/>
    <w:rsid w:val="00BB2808"/>
    <w:rsid w:val="00BB3595"/>
    <w:rsid w:val="00BB3E8D"/>
    <w:rsid w:val="00BB5688"/>
    <w:rsid w:val="00BB78D0"/>
    <w:rsid w:val="00BC0D4F"/>
    <w:rsid w:val="00BC3CC3"/>
    <w:rsid w:val="00BC4899"/>
    <w:rsid w:val="00BC553C"/>
    <w:rsid w:val="00BC5CE5"/>
    <w:rsid w:val="00BD02F8"/>
    <w:rsid w:val="00BD266B"/>
    <w:rsid w:val="00BD280D"/>
    <w:rsid w:val="00BD28CD"/>
    <w:rsid w:val="00BD2B42"/>
    <w:rsid w:val="00BD3835"/>
    <w:rsid w:val="00BD4326"/>
    <w:rsid w:val="00BD4ED4"/>
    <w:rsid w:val="00BD5D56"/>
    <w:rsid w:val="00BD5DED"/>
    <w:rsid w:val="00BD73C1"/>
    <w:rsid w:val="00BD76E8"/>
    <w:rsid w:val="00BD79D0"/>
    <w:rsid w:val="00BE05A5"/>
    <w:rsid w:val="00BE140E"/>
    <w:rsid w:val="00BE1531"/>
    <w:rsid w:val="00BE1666"/>
    <w:rsid w:val="00BE1B66"/>
    <w:rsid w:val="00BE1BB2"/>
    <w:rsid w:val="00BE1CDB"/>
    <w:rsid w:val="00BE22C3"/>
    <w:rsid w:val="00BE2620"/>
    <w:rsid w:val="00BE3674"/>
    <w:rsid w:val="00BE44AC"/>
    <w:rsid w:val="00BE554D"/>
    <w:rsid w:val="00BE5E8C"/>
    <w:rsid w:val="00BE6A6E"/>
    <w:rsid w:val="00BE6C6F"/>
    <w:rsid w:val="00BE7634"/>
    <w:rsid w:val="00BE7D25"/>
    <w:rsid w:val="00BF0918"/>
    <w:rsid w:val="00BF0CEB"/>
    <w:rsid w:val="00BF3670"/>
    <w:rsid w:val="00BF3DC0"/>
    <w:rsid w:val="00BF57DC"/>
    <w:rsid w:val="00BF5911"/>
    <w:rsid w:val="00BF5D81"/>
    <w:rsid w:val="00BF67FB"/>
    <w:rsid w:val="00C01432"/>
    <w:rsid w:val="00C014AA"/>
    <w:rsid w:val="00C01E2D"/>
    <w:rsid w:val="00C03469"/>
    <w:rsid w:val="00C03688"/>
    <w:rsid w:val="00C03A2B"/>
    <w:rsid w:val="00C0491B"/>
    <w:rsid w:val="00C04D83"/>
    <w:rsid w:val="00C05E6F"/>
    <w:rsid w:val="00C06A62"/>
    <w:rsid w:val="00C06F6B"/>
    <w:rsid w:val="00C10701"/>
    <w:rsid w:val="00C11572"/>
    <w:rsid w:val="00C115A4"/>
    <w:rsid w:val="00C116EA"/>
    <w:rsid w:val="00C1194D"/>
    <w:rsid w:val="00C12230"/>
    <w:rsid w:val="00C13CE4"/>
    <w:rsid w:val="00C15C24"/>
    <w:rsid w:val="00C15F76"/>
    <w:rsid w:val="00C16AAE"/>
    <w:rsid w:val="00C17030"/>
    <w:rsid w:val="00C173C5"/>
    <w:rsid w:val="00C1760A"/>
    <w:rsid w:val="00C17E36"/>
    <w:rsid w:val="00C20922"/>
    <w:rsid w:val="00C218E3"/>
    <w:rsid w:val="00C21F0A"/>
    <w:rsid w:val="00C2330E"/>
    <w:rsid w:val="00C23A3A"/>
    <w:rsid w:val="00C253C0"/>
    <w:rsid w:val="00C26616"/>
    <w:rsid w:val="00C269EE"/>
    <w:rsid w:val="00C27387"/>
    <w:rsid w:val="00C274D6"/>
    <w:rsid w:val="00C30F4F"/>
    <w:rsid w:val="00C3218B"/>
    <w:rsid w:val="00C3245B"/>
    <w:rsid w:val="00C32514"/>
    <w:rsid w:val="00C33E37"/>
    <w:rsid w:val="00C341A3"/>
    <w:rsid w:val="00C353F6"/>
    <w:rsid w:val="00C36297"/>
    <w:rsid w:val="00C36681"/>
    <w:rsid w:val="00C4008B"/>
    <w:rsid w:val="00C416C4"/>
    <w:rsid w:val="00C43296"/>
    <w:rsid w:val="00C43649"/>
    <w:rsid w:val="00C43A05"/>
    <w:rsid w:val="00C44111"/>
    <w:rsid w:val="00C46122"/>
    <w:rsid w:val="00C4640B"/>
    <w:rsid w:val="00C53020"/>
    <w:rsid w:val="00C5338F"/>
    <w:rsid w:val="00C54970"/>
    <w:rsid w:val="00C54F8E"/>
    <w:rsid w:val="00C56C81"/>
    <w:rsid w:val="00C56ED7"/>
    <w:rsid w:val="00C574DE"/>
    <w:rsid w:val="00C61291"/>
    <w:rsid w:val="00C61A15"/>
    <w:rsid w:val="00C63DEF"/>
    <w:rsid w:val="00C65382"/>
    <w:rsid w:val="00C6551C"/>
    <w:rsid w:val="00C6683D"/>
    <w:rsid w:val="00C67D5C"/>
    <w:rsid w:val="00C7059B"/>
    <w:rsid w:val="00C713BF"/>
    <w:rsid w:val="00C718BF"/>
    <w:rsid w:val="00C71BE4"/>
    <w:rsid w:val="00C72A4E"/>
    <w:rsid w:val="00C73C68"/>
    <w:rsid w:val="00C742F0"/>
    <w:rsid w:val="00C75595"/>
    <w:rsid w:val="00C77860"/>
    <w:rsid w:val="00C82737"/>
    <w:rsid w:val="00C833E9"/>
    <w:rsid w:val="00C8381F"/>
    <w:rsid w:val="00C83E81"/>
    <w:rsid w:val="00C8674D"/>
    <w:rsid w:val="00C86DC6"/>
    <w:rsid w:val="00C8708F"/>
    <w:rsid w:val="00C9061B"/>
    <w:rsid w:val="00C90D14"/>
    <w:rsid w:val="00C90FAE"/>
    <w:rsid w:val="00C91E97"/>
    <w:rsid w:val="00C9275B"/>
    <w:rsid w:val="00C93617"/>
    <w:rsid w:val="00C9362B"/>
    <w:rsid w:val="00C93F14"/>
    <w:rsid w:val="00C94510"/>
    <w:rsid w:val="00CA1694"/>
    <w:rsid w:val="00CA323E"/>
    <w:rsid w:val="00CA32C9"/>
    <w:rsid w:val="00CA5F32"/>
    <w:rsid w:val="00CA7599"/>
    <w:rsid w:val="00CB0F55"/>
    <w:rsid w:val="00CB1255"/>
    <w:rsid w:val="00CB2B45"/>
    <w:rsid w:val="00CB32D2"/>
    <w:rsid w:val="00CB336E"/>
    <w:rsid w:val="00CB372F"/>
    <w:rsid w:val="00CB4763"/>
    <w:rsid w:val="00CB4E9F"/>
    <w:rsid w:val="00CB5659"/>
    <w:rsid w:val="00CB5C50"/>
    <w:rsid w:val="00CB7F4D"/>
    <w:rsid w:val="00CC0303"/>
    <w:rsid w:val="00CC1C36"/>
    <w:rsid w:val="00CC2173"/>
    <w:rsid w:val="00CC2512"/>
    <w:rsid w:val="00CC3CCF"/>
    <w:rsid w:val="00CC5244"/>
    <w:rsid w:val="00CC72F9"/>
    <w:rsid w:val="00CD29F7"/>
    <w:rsid w:val="00CD33CE"/>
    <w:rsid w:val="00CD3A5A"/>
    <w:rsid w:val="00CD4469"/>
    <w:rsid w:val="00CD45E6"/>
    <w:rsid w:val="00CD65AE"/>
    <w:rsid w:val="00CD6750"/>
    <w:rsid w:val="00CD681B"/>
    <w:rsid w:val="00CD7B1B"/>
    <w:rsid w:val="00CE2CD1"/>
    <w:rsid w:val="00CE3389"/>
    <w:rsid w:val="00CE36A5"/>
    <w:rsid w:val="00CE5B3C"/>
    <w:rsid w:val="00CE5D4E"/>
    <w:rsid w:val="00CE69FD"/>
    <w:rsid w:val="00CE6BB0"/>
    <w:rsid w:val="00CE6CE6"/>
    <w:rsid w:val="00CF044D"/>
    <w:rsid w:val="00CF24C9"/>
    <w:rsid w:val="00CF2947"/>
    <w:rsid w:val="00CF4A92"/>
    <w:rsid w:val="00CF5A99"/>
    <w:rsid w:val="00CF5D2B"/>
    <w:rsid w:val="00CF5D98"/>
    <w:rsid w:val="00CF71AF"/>
    <w:rsid w:val="00D00920"/>
    <w:rsid w:val="00D012A9"/>
    <w:rsid w:val="00D03284"/>
    <w:rsid w:val="00D046C4"/>
    <w:rsid w:val="00D04714"/>
    <w:rsid w:val="00D050DE"/>
    <w:rsid w:val="00D05FF5"/>
    <w:rsid w:val="00D06134"/>
    <w:rsid w:val="00D0629C"/>
    <w:rsid w:val="00D06A06"/>
    <w:rsid w:val="00D10312"/>
    <w:rsid w:val="00D103C9"/>
    <w:rsid w:val="00D11873"/>
    <w:rsid w:val="00D122A4"/>
    <w:rsid w:val="00D14291"/>
    <w:rsid w:val="00D15264"/>
    <w:rsid w:val="00D15F4F"/>
    <w:rsid w:val="00D16CC0"/>
    <w:rsid w:val="00D179C9"/>
    <w:rsid w:val="00D2134F"/>
    <w:rsid w:val="00D22A3E"/>
    <w:rsid w:val="00D22BCA"/>
    <w:rsid w:val="00D236FA"/>
    <w:rsid w:val="00D242F5"/>
    <w:rsid w:val="00D24835"/>
    <w:rsid w:val="00D24848"/>
    <w:rsid w:val="00D253F8"/>
    <w:rsid w:val="00D26A4F"/>
    <w:rsid w:val="00D27A08"/>
    <w:rsid w:val="00D32BD9"/>
    <w:rsid w:val="00D33564"/>
    <w:rsid w:val="00D337BD"/>
    <w:rsid w:val="00D341F6"/>
    <w:rsid w:val="00D34702"/>
    <w:rsid w:val="00D35772"/>
    <w:rsid w:val="00D357DE"/>
    <w:rsid w:val="00D35A93"/>
    <w:rsid w:val="00D36CE3"/>
    <w:rsid w:val="00D4115A"/>
    <w:rsid w:val="00D4198F"/>
    <w:rsid w:val="00D41D41"/>
    <w:rsid w:val="00D421C6"/>
    <w:rsid w:val="00D4231B"/>
    <w:rsid w:val="00D42363"/>
    <w:rsid w:val="00D4244B"/>
    <w:rsid w:val="00D43559"/>
    <w:rsid w:val="00D4429D"/>
    <w:rsid w:val="00D45E12"/>
    <w:rsid w:val="00D47ADB"/>
    <w:rsid w:val="00D47C4E"/>
    <w:rsid w:val="00D502B6"/>
    <w:rsid w:val="00D503C9"/>
    <w:rsid w:val="00D504D8"/>
    <w:rsid w:val="00D51072"/>
    <w:rsid w:val="00D5198C"/>
    <w:rsid w:val="00D5208C"/>
    <w:rsid w:val="00D52958"/>
    <w:rsid w:val="00D5324C"/>
    <w:rsid w:val="00D53447"/>
    <w:rsid w:val="00D53952"/>
    <w:rsid w:val="00D54FD4"/>
    <w:rsid w:val="00D555FA"/>
    <w:rsid w:val="00D60C84"/>
    <w:rsid w:val="00D610B8"/>
    <w:rsid w:val="00D62B80"/>
    <w:rsid w:val="00D62F07"/>
    <w:rsid w:val="00D630FE"/>
    <w:rsid w:val="00D64D8B"/>
    <w:rsid w:val="00D676DC"/>
    <w:rsid w:val="00D67766"/>
    <w:rsid w:val="00D70124"/>
    <w:rsid w:val="00D71A37"/>
    <w:rsid w:val="00D71CD2"/>
    <w:rsid w:val="00D72661"/>
    <w:rsid w:val="00D72C1C"/>
    <w:rsid w:val="00D72FAD"/>
    <w:rsid w:val="00D7383D"/>
    <w:rsid w:val="00D75BC8"/>
    <w:rsid w:val="00D760D0"/>
    <w:rsid w:val="00D76112"/>
    <w:rsid w:val="00D76B73"/>
    <w:rsid w:val="00D81C36"/>
    <w:rsid w:val="00D82C2F"/>
    <w:rsid w:val="00D831C3"/>
    <w:rsid w:val="00D84A70"/>
    <w:rsid w:val="00D854C2"/>
    <w:rsid w:val="00D856B8"/>
    <w:rsid w:val="00D862FC"/>
    <w:rsid w:val="00D91D10"/>
    <w:rsid w:val="00D9270E"/>
    <w:rsid w:val="00D93D8E"/>
    <w:rsid w:val="00D94BE0"/>
    <w:rsid w:val="00D957FC"/>
    <w:rsid w:val="00D9641E"/>
    <w:rsid w:val="00DA03F0"/>
    <w:rsid w:val="00DA04F9"/>
    <w:rsid w:val="00DA16AA"/>
    <w:rsid w:val="00DA4ADA"/>
    <w:rsid w:val="00DA61AC"/>
    <w:rsid w:val="00DA6B49"/>
    <w:rsid w:val="00DA6BF7"/>
    <w:rsid w:val="00DA708D"/>
    <w:rsid w:val="00DA775B"/>
    <w:rsid w:val="00DB1073"/>
    <w:rsid w:val="00DB2109"/>
    <w:rsid w:val="00DB2938"/>
    <w:rsid w:val="00DB2B7C"/>
    <w:rsid w:val="00DB3E54"/>
    <w:rsid w:val="00DB4C83"/>
    <w:rsid w:val="00DB6DF4"/>
    <w:rsid w:val="00DC01AD"/>
    <w:rsid w:val="00DC063A"/>
    <w:rsid w:val="00DC089D"/>
    <w:rsid w:val="00DC2317"/>
    <w:rsid w:val="00DC24FA"/>
    <w:rsid w:val="00DC2CB0"/>
    <w:rsid w:val="00DC3E5D"/>
    <w:rsid w:val="00DC3F09"/>
    <w:rsid w:val="00DC5A03"/>
    <w:rsid w:val="00DC6087"/>
    <w:rsid w:val="00DC7647"/>
    <w:rsid w:val="00DC7DEC"/>
    <w:rsid w:val="00DD19E8"/>
    <w:rsid w:val="00DD245A"/>
    <w:rsid w:val="00DD3591"/>
    <w:rsid w:val="00DD3C03"/>
    <w:rsid w:val="00DD479B"/>
    <w:rsid w:val="00DD47B3"/>
    <w:rsid w:val="00DD47ED"/>
    <w:rsid w:val="00DD516F"/>
    <w:rsid w:val="00DD56E3"/>
    <w:rsid w:val="00DD5E8F"/>
    <w:rsid w:val="00DD7D1C"/>
    <w:rsid w:val="00DE012C"/>
    <w:rsid w:val="00DE2356"/>
    <w:rsid w:val="00DE2484"/>
    <w:rsid w:val="00DE26B5"/>
    <w:rsid w:val="00DE6781"/>
    <w:rsid w:val="00DE6B88"/>
    <w:rsid w:val="00DE75F0"/>
    <w:rsid w:val="00DF09BD"/>
    <w:rsid w:val="00DF28AC"/>
    <w:rsid w:val="00DF2AD4"/>
    <w:rsid w:val="00DF2CE5"/>
    <w:rsid w:val="00DF36D1"/>
    <w:rsid w:val="00DF5493"/>
    <w:rsid w:val="00DF665F"/>
    <w:rsid w:val="00DF72B2"/>
    <w:rsid w:val="00E00C18"/>
    <w:rsid w:val="00E01AEB"/>
    <w:rsid w:val="00E01B94"/>
    <w:rsid w:val="00E0256E"/>
    <w:rsid w:val="00E02B6F"/>
    <w:rsid w:val="00E04228"/>
    <w:rsid w:val="00E043AF"/>
    <w:rsid w:val="00E04B8E"/>
    <w:rsid w:val="00E05E94"/>
    <w:rsid w:val="00E07B56"/>
    <w:rsid w:val="00E07BA5"/>
    <w:rsid w:val="00E10D6D"/>
    <w:rsid w:val="00E11B24"/>
    <w:rsid w:val="00E11FA4"/>
    <w:rsid w:val="00E14264"/>
    <w:rsid w:val="00E14B1F"/>
    <w:rsid w:val="00E14B50"/>
    <w:rsid w:val="00E14F22"/>
    <w:rsid w:val="00E1520A"/>
    <w:rsid w:val="00E15D18"/>
    <w:rsid w:val="00E16267"/>
    <w:rsid w:val="00E173FB"/>
    <w:rsid w:val="00E202D8"/>
    <w:rsid w:val="00E2208D"/>
    <w:rsid w:val="00E22495"/>
    <w:rsid w:val="00E23A36"/>
    <w:rsid w:val="00E24905"/>
    <w:rsid w:val="00E257FD"/>
    <w:rsid w:val="00E26E17"/>
    <w:rsid w:val="00E3098D"/>
    <w:rsid w:val="00E30AC2"/>
    <w:rsid w:val="00E30DBA"/>
    <w:rsid w:val="00E31BBC"/>
    <w:rsid w:val="00E33FAC"/>
    <w:rsid w:val="00E35112"/>
    <w:rsid w:val="00E37BA0"/>
    <w:rsid w:val="00E40EA2"/>
    <w:rsid w:val="00E41F65"/>
    <w:rsid w:val="00E42CAC"/>
    <w:rsid w:val="00E442D0"/>
    <w:rsid w:val="00E44849"/>
    <w:rsid w:val="00E46194"/>
    <w:rsid w:val="00E468BD"/>
    <w:rsid w:val="00E46C40"/>
    <w:rsid w:val="00E46D9A"/>
    <w:rsid w:val="00E470C7"/>
    <w:rsid w:val="00E474DD"/>
    <w:rsid w:val="00E47C79"/>
    <w:rsid w:val="00E530E7"/>
    <w:rsid w:val="00E56BE6"/>
    <w:rsid w:val="00E57399"/>
    <w:rsid w:val="00E574C6"/>
    <w:rsid w:val="00E604E7"/>
    <w:rsid w:val="00E62946"/>
    <w:rsid w:val="00E62C79"/>
    <w:rsid w:val="00E62E08"/>
    <w:rsid w:val="00E63854"/>
    <w:rsid w:val="00E6390D"/>
    <w:rsid w:val="00E63FB0"/>
    <w:rsid w:val="00E650A2"/>
    <w:rsid w:val="00E66DEE"/>
    <w:rsid w:val="00E6793A"/>
    <w:rsid w:val="00E67A1D"/>
    <w:rsid w:val="00E67BA3"/>
    <w:rsid w:val="00E7084B"/>
    <w:rsid w:val="00E70A5D"/>
    <w:rsid w:val="00E70ABE"/>
    <w:rsid w:val="00E715C7"/>
    <w:rsid w:val="00E715DC"/>
    <w:rsid w:val="00E71B86"/>
    <w:rsid w:val="00E72C6E"/>
    <w:rsid w:val="00E73FFE"/>
    <w:rsid w:val="00E74352"/>
    <w:rsid w:val="00E747EA"/>
    <w:rsid w:val="00E74E0D"/>
    <w:rsid w:val="00E752E7"/>
    <w:rsid w:val="00E777F2"/>
    <w:rsid w:val="00E7780F"/>
    <w:rsid w:val="00E8055D"/>
    <w:rsid w:val="00E805C8"/>
    <w:rsid w:val="00E81091"/>
    <w:rsid w:val="00E827D4"/>
    <w:rsid w:val="00E8410F"/>
    <w:rsid w:val="00E86828"/>
    <w:rsid w:val="00E86867"/>
    <w:rsid w:val="00E86C98"/>
    <w:rsid w:val="00E87BA1"/>
    <w:rsid w:val="00E906B9"/>
    <w:rsid w:val="00E90C6E"/>
    <w:rsid w:val="00E91B60"/>
    <w:rsid w:val="00E91E14"/>
    <w:rsid w:val="00E92A41"/>
    <w:rsid w:val="00E93145"/>
    <w:rsid w:val="00E93D68"/>
    <w:rsid w:val="00E94B7B"/>
    <w:rsid w:val="00E974BD"/>
    <w:rsid w:val="00EA02C1"/>
    <w:rsid w:val="00EA0F66"/>
    <w:rsid w:val="00EA25D3"/>
    <w:rsid w:val="00EA286D"/>
    <w:rsid w:val="00EB0425"/>
    <w:rsid w:val="00EB11D2"/>
    <w:rsid w:val="00EB3A44"/>
    <w:rsid w:val="00EB4436"/>
    <w:rsid w:val="00EB5530"/>
    <w:rsid w:val="00EB5533"/>
    <w:rsid w:val="00EB704C"/>
    <w:rsid w:val="00EB729C"/>
    <w:rsid w:val="00EB7647"/>
    <w:rsid w:val="00EC1420"/>
    <w:rsid w:val="00EC4095"/>
    <w:rsid w:val="00EC5523"/>
    <w:rsid w:val="00EC6683"/>
    <w:rsid w:val="00EC710E"/>
    <w:rsid w:val="00ED1C1D"/>
    <w:rsid w:val="00ED2C31"/>
    <w:rsid w:val="00ED2F3E"/>
    <w:rsid w:val="00ED491A"/>
    <w:rsid w:val="00ED5B9A"/>
    <w:rsid w:val="00ED6149"/>
    <w:rsid w:val="00ED72C8"/>
    <w:rsid w:val="00ED76CF"/>
    <w:rsid w:val="00ED7727"/>
    <w:rsid w:val="00ED7D18"/>
    <w:rsid w:val="00ED7DFF"/>
    <w:rsid w:val="00ED7FCF"/>
    <w:rsid w:val="00EE0D5C"/>
    <w:rsid w:val="00EE30ED"/>
    <w:rsid w:val="00EE3186"/>
    <w:rsid w:val="00EE3B23"/>
    <w:rsid w:val="00EE3C18"/>
    <w:rsid w:val="00EE4C0A"/>
    <w:rsid w:val="00EE6425"/>
    <w:rsid w:val="00EE65F0"/>
    <w:rsid w:val="00EF073A"/>
    <w:rsid w:val="00EF1CD1"/>
    <w:rsid w:val="00EF359C"/>
    <w:rsid w:val="00EF3773"/>
    <w:rsid w:val="00EF38FC"/>
    <w:rsid w:val="00EF3F72"/>
    <w:rsid w:val="00EF5956"/>
    <w:rsid w:val="00EF5BB7"/>
    <w:rsid w:val="00EF6B46"/>
    <w:rsid w:val="00EF7EDE"/>
    <w:rsid w:val="00F0126B"/>
    <w:rsid w:val="00F01A16"/>
    <w:rsid w:val="00F023F4"/>
    <w:rsid w:val="00F03124"/>
    <w:rsid w:val="00F10B0D"/>
    <w:rsid w:val="00F11ACD"/>
    <w:rsid w:val="00F14DA6"/>
    <w:rsid w:val="00F14E07"/>
    <w:rsid w:val="00F14E30"/>
    <w:rsid w:val="00F153EE"/>
    <w:rsid w:val="00F1596A"/>
    <w:rsid w:val="00F16F28"/>
    <w:rsid w:val="00F211C3"/>
    <w:rsid w:val="00F21ABD"/>
    <w:rsid w:val="00F2232C"/>
    <w:rsid w:val="00F234F1"/>
    <w:rsid w:val="00F239E7"/>
    <w:rsid w:val="00F25C42"/>
    <w:rsid w:val="00F2697E"/>
    <w:rsid w:val="00F26FE3"/>
    <w:rsid w:val="00F270AD"/>
    <w:rsid w:val="00F27BD5"/>
    <w:rsid w:val="00F27C88"/>
    <w:rsid w:val="00F30614"/>
    <w:rsid w:val="00F30C17"/>
    <w:rsid w:val="00F31852"/>
    <w:rsid w:val="00F323D6"/>
    <w:rsid w:val="00F341C4"/>
    <w:rsid w:val="00F3531A"/>
    <w:rsid w:val="00F35660"/>
    <w:rsid w:val="00F37A5C"/>
    <w:rsid w:val="00F41344"/>
    <w:rsid w:val="00F42393"/>
    <w:rsid w:val="00F42DED"/>
    <w:rsid w:val="00F43D56"/>
    <w:rsid w:val="00F45564"/>
    <w:rsid w:val="00F45602"/>
    <w:rsid w:val="00F46290"/>
    <w:rsid w:val="00F47A26"/>
    <w:rsid w:val="00F47E70"/>
    <w:rsid w:val="00F512BD"/>
    <w:rsid w:val="00F51C17"/>
    <w:rsid w:val="00F526B7"/>
    <w:rsid w:val="00F52E6D"/>
    <w:rsid w:val="00F53AD3"/>
    <w:rsid w:val="00F53E73"/>
    <w:rsid w:val="00F54809"/>
    <w:rsid w:val="00F54FF3"/>
    <w:rsid w:val="00F55126"/>
    <w:rsid w:val="00F57339"/>
    <w:rsid w:val="00F60B23"/>
    <w:rsid w:val="00F60D51"/>
    <w:rsid w:val="00F6184C"/>
    <w:rsid w:val="00F62DF8"/>
    <w:rsid w:val="00F62F10"/>
    <w:rsid w:val="00F6461D"/>
    <w:rsid w:val="00F6588C"/>
    <w:rsid w:val="00F670DB"/>
    <w:rsid w:val="00F67605"/>
    <w:rsid w:val="00F67860"/>
    <w:rsid w:val="00F67C4A"/>
    <w:rsid w:val="00F70310"/>
    <w:rsid w:val="00F70400"/>
    <w:rsid w:val="00F70FF7"/>
    <w:rsid w:val="00F7210F"/>
    <w:rsid w:val="00F72761"/>
    <w:rsid w:val="00F74842"/>
    <w:rsid w:val="00F74D7A"/>
    <w:rsid w:val="00F75499"/>
    <w:rsid w:val="00F77B3F"/>
    <w:rsid w:val="00F804E8"/>
    <w:rsid w:val="00F808BC"/>
    <w:rsid w:val="00F82D71"/>
    <w:rsid w:val="00F82ECC"/>
    <w:rsid w:val="00F844EC"/>
    <w:rsid w:val="00F85C8B"/>
    <w:rsid w:val="00F85C9D"/>
    <w:rsid w:val="00F86555"/>
    <w:rsid w:val="00F86A4D"/>
    <w:rsid w:val="00F908DB"/>
    <w:rsid w:val="00F9093B"/>
    <w:rsid w:val="00F90981"/>
    <w:rsid w:val="00F90BA9"/>
    <w:rsid w:val="00F91279"/>
    <w:rsid w:val="00F92417"/>
    <w:rsid w:val="00F926B7"/>
    <w:rsid w:val="00F92A6F"/>
    <w:rsid w:val="00F93AD9"/>
    <w:rsid w:val="00F94594"/>
    <w:rsid w:val="00F94E27"/>
    <w:rsid w:val="00F95080"/>
    <w:rsid w:val="00F95EBF"/>
    <w:rsid w:val="00F97470"/>
    <w:rsid w:val="00F9769A"/>
    <w:rsid w:val="00FA0B7A"/>
    <w:rsid w:val="00FA151A"/>
    <w:rsid w:val="00FA1795"/>
    <w:rsid w:val="00FA1F34"/>
    <w:rsid w:val="00FA2638"/>
    <w:rsid w:val="00FA282E"/>
    <w:rsid w:val="00FA2E27"/>
    <w:rsid w:val="00FA48CC"/>
    <w:rsid w:val="00FA4BBE"/>
    <w:rsid w:val="00FA52A1"/>
    <w:rsid w:val="00FA6498"/>
    <w:rsid w:val="00FA6A9D"/>
    <w:rsid w:val="00FA75E8"/>
    <w:rsid w:val="00FB049A"/>
    <w:rsid w:val="00FB19B5"/>
    <w:rsid w:val="00FB21AD"/>
    <w:rsid w:val="00FB309F"/>
    <w:rsid w:val="00FB3D87"/>
    <w:rsid w:val="00FB41A6"/>
    <w:rsid w:val="00FB48F4"/>
    <w:rsid w:val="00FB64BB"/>
    <w:rsid w:val="00FB6788"/>
    <w:rsid w:val="00FB6816"/>
    <w:rsid w:val="00FC54D8"/>
    <w:rsid w:val="00FC6A6E"/>
    <w:rsid w:val="00FD217A"/>
    <w:rsid w:val="00FD2690"/>
    <w:rsid w:val="00FD2A3A"/>
    <w:rsid w:val="00FD2B17"/>
    <w:rsid w:val="00FD3A35"/>
    <w:rsid w:val="00FD3BD3"/>
    <w:rsid w:val="00FD4686"/>
    <w:rsid w:val="00FD71E4"/>
    <w:rsid w:val="00FD7293"/>
    <w:rsid w:val="00FE0155"/>
    <w:rsid w:val="00FE0672"/>
    <w:rsid w:val="00FE0A39"/>
    <w:rsid w:val="00FE2A03"/>
    <w:rsid w:val="00FE38AD"/>
    <w:rsid w:val="00FE48F8"/>
    <w:rsid w:val="00FE579A"/>
    <w:rsid w:val="00FE7CB1"/>
    <w:rsid w:val="00FE7E64"/>
    <w:rsid w:val="00FF14B1"/>
    <w:rsid w:val="00FF1DE2"/>
    <w:rsid w:val="00FF32D5"/>
    <w:rsid w:val="00FF4860"/>
    <w:rsid w:val="00FF612A"/>
    <w:rsid w:val="00FF67B3"/>
    <w:rsid w:val="00FF6B44"/>
    <w:rsid w:val="00FF737E"/>
    <w:rsid w:val="00FF740B"/>
    <w:rsid w:val="01B1D926"/>
    <w:rsid w:val="095B037C"/>
    <w:rsid w:val="09E1C931"/>
    <w:rsid w:val="0EFA3143"/>
    <w:rsid w:val="10D40827"/>
    <w:rsid w:val="12EFADD1"/>
    <w:rsid w:val="14C984B5"/>
    <w:rsid w:val="155AFA77"/>
    <w:rsid w:val="162C46C1"/>
    <w:rsid w:val="17E89492"/>
    <w:rsid w:val="1899A649"/>
    <w:rsid w:val="203805EE"/>
    <w:rsid w:val="22EFD167"/>
    <w:rsid w:val="2B64B861"/>
    <w:rsid w:val="2CAD1983"/>
    <w:rsid w:val="2CC1EAC7"/>
    <w:rsid w:val="324C474A"/>
    <w:rsid w:val="34261E2E"/>
    <w:rsid w:val="353E59A5"/>
    <w:rsid w:val="3641C3D8"/>
    <w:rsid w:val="39F571A0"/>
    <w:rsid w:val="3A7C3755"/>
    <w:rsid w:val="3EDDCEAB"/>
    <w:rsid w:val="407197DD"/>
    <w:rsid w:val="416E764B"/>
    <w:rsid w:val="41BAF51E"/>
    <w:rsid w:val="4286B1C2"/>
    <w:rsid w:val="559E5D51"/>
    <w:rsid w:val="58906FAC"/>
    <w:rsid w:val="5993D9DF"/>
    <w:rsid w:val="5D4787A7"/>
    <w:rsid w:val="5DCE4D5C"/>
    <w:rsid w:val="613D0435"/>
    <w:rsid w:val="62CD103D"/>
    <w:rsid w:val="64C08C52"/>
    <w:rsid w:val="650D0B25"/>
    <w:rsid w:val="6608ED74"/>
    <w:rsid w:val="67B29EAD"/>
    <w:rsid w:val="6A31225B"/>
    <w:rsid w:val="6BA81B3B"/>
    <w:rsid w:val="6F9D97C9"/>
    <w:rsid w:val="73211FE6"/>
    <w:rsid w:val="73514591"/>
    <w:rsid w:val="74B5FFDB"/>
    <w:rsid w:val="7B16C90F"/>
    <w:rsid w:val="7CE5EFE6"/>
    <w:rsid w:val="7F513C8C"/>
    <w:rsid w:val="7FC0CC78"/>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E6AF"/>
  <w15:chartTrackingRefBased/>
  <w15:docId w15:val="{DCE09C2F-ADEB-42F4-92DE-1FEBC06CDE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Bitstream Vera Serif" w:hAnsi="Bitstream Vera Serif" w:cs="Lucidasans" w:eastAsiaTheme="minorEastAsia"/>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numbering" w:styleId="WWOutlineListStyle" w:customStyle="1">
    <w:name w:val="WW_OutlineListStyle"/>
    <w:basedOn w:val="Aucuneliste"/>
    <w:pPr>
      <w:numPr>
        <w:numId w:val="1"/>
      </w:numPr>
    </w:pPr>
  </w:style>
  <w:style w:type="paragraph" w:styleId="Standard" w:customStyle="1">
    <w:name w:val="Standard"/>
    <w:pPr>
      <w:suppressAutoHyphens/>
      <w:autoSpaceDN w:val="0"/>
      <w:textAlignment w:val="baseline"/>
    </w:pPr>
    <w:rPr>
      <w:rFonts w:ascii="Times New Roman" w:hAnsi="Times New Roman" w:eastAsia="Times New Roman" w:cs="Times New Roman"/>
      <w:kern w:val="3"/>
      <w:sz w:val="24"/>
      <w:szCs w:val="24"/>
    </w:rPr>
  </w:style>
  <w:style w:type="paragraph" w:styleId="Textbody" w:customStyle="1">
    <w:name w:val="Text body"/>
    <w:basedOn w:val="Standard"/>
    <w:pPr>
      <w:spacing w:after="120"/>
    </w:pPr>
  </w:style>
  <w:style w:type="paragraph" w:styleId="Heading" w:customStyle="1">
    <w:name w:val="Heading"/>
    <w:basedOn w:val="Standard"/>
    <w:next w:val="Textbody"/>
    <w:pPr>
      <w:keepNext/>
      <w:spacing w:before="240" w:after="120"/>
    </w:pPr>
    <w:rPr>
      <w:rFonts w:ascii="Bitstream Vera Sans" w:hAnsi="Bitstream Vera Sans" w:eastAsia="Mincho"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styleId="Index" w:customStyle="1">
    <w:name w:val="Index"/>
    <w:basedOn w:val="Standard"/>
    <w:pPr>
      <w:suppressLineNumbers/>
    </w:pPr>
    <w:rPr>
      <w:rFonts w:ascii="Calibri" w:hAnsi="Calibri" w:cs="Lucidasans"/>
    </w:rPr>
  </w:style>
  <w:style w:type="paragraph" w:styleId="MonParagraphe" w:customStyle="1">
    <w:name w:val="MonParagraphe"/>
    <w:basedOn w:val="Standard"/>
    <w:qFormat/>
    <w:rsid w:val="00BA0EA2"/>
    <w:pPr>
      <w:suppressAutoHyphens w:val="0"/>
      <w:spacing w:before="113"/>
      <w:ind w:firstLine="284"/>
      <w:jc w:val="both"/>
    </w:pPr>
    <w:rPr>
      <w:rFonts w:ascii="Calibri" w:hAnsi="Calibri"/>
      <w:sz w:val="22"/>
      <w:szCs w:val="22"/>
    </w:rPr>
  </w:style>
  <w:style w:type="paragraph" w:styleId="MonTitreSousSection" w:customStyle="1">
    <w:name w:val="MonTitreSousSection"/>
    <w:basedOn w:val="Titre2"/>
    <w:next w:val="MonParagraphe"/>
    <w:qFormat/>
    <w:pPr>
      <w:numPr>
        <w:ilvl w:val="1"/>
        <w:numId w:val="1"/>
      </w:numPr>
    </w:pPr>
    <w:rPr>
      <w:i w:val="0"/>
    </w:rPr>
  </w:style>
  <w:style w:type="paragraph" w:styleId="MonTitreSection" w:customStyle="1">
    <w:name w:val="MonTitreSection"/>
    <w:basedOn w:val="Titre1"/>
    <w:next w:val="MonParagraphe"/>
    <w:qFormat/>
    <w:pPr>
      <w:numPr>
        <w:numId w:val="1"/>
      </w:numPr>
    </w:pPr>
  </w:style>
  <w:style w:type="paragraph" w:styleId="MonTitre" w:customStyle="1">
    <w:name w:val="MonTitre"/>
    <w:basedOn w:val="Standard"/>
    <w:qFormat/>
    <w:pPr>
      <w:pBdr>
        <w:top w:val="single" w:color="000000" w:sz="4" w:space="1"/>
        <w:left w:val="single" w:color="000000" w:sz="4" w:space="4"/>
        <w:bottom w:val="single" w:color="000000" w:sz="4" w:space="1"/>
        <w:right w:val="single" w:color="000000" w:sz="4" w:space="4"/>
      </w:pBdr>
      <w:spacing w:before="240" w:after="480"/>
      <w:jc w:val="center"/>
    </w:pPr>
    <w:rPr>
      <w:b/>
      <w:sz w:val="36"/>
      <w:szCs w:val="36"/>
    </w:rPr>
  </w:style>
  <w:style w:type="paragraph" w:styleId="MonAuteur" w:customStyle="1">
    <w:name w:val="MonAuteur"/>
    <w:basedOn w:val="Standard"/>
    <w:qFormat/>
    <w:pPr>
      <w:tabs>
        <w:tab w:val="right" w:pos="9541"/>
      </w:tabs>
    </w:pPr>
    <w:rPr>
      <w:rFonts w:ascii="Calibri" w:hAnsi="Calibri"/>
      <w:b/>
      <w:sz w:val="28"/>
      <w:szCs w:val="28"/>
    </w:rPr>
  </w:style>
  <w:style w:type="paragraph" w:styleId="Table" w:customStyle="1">
    <w:name w:val="Table"/>
    <w:basedOn w:val="Lgende"/>
  </w:style>
  <w:style w:type="paragraph" w:styleId="Framecontents" w:customStyle="1">
    <w:name w:val="Frame contents"/>
    <w:basedOn w:val="Textbody"/>
  </w:style>
  <w:style w:type="paragraph" w:styleId="ContentsHeading" w:customStyle="1">
    <w:name w:val="Contents Heading"/>
    <w:basedOn w:val="Heading"/>
    <w:pPr>
      <w:suppressLineNumbers/>
    </w:pPr>
    <w:rPr>
      <w:b/>
      <w:bCs/>
      <w:sz w:val="32"/>
      <w:szCs w:val="32"/>
    </w:rPr>
  </w:style>
  <w:style w:type="paragraph" w:styleId="Contents1" w:customStyle="1">
    <w:name w:val="Contents 1"/>
    <w:basedOn w:val="Index"/>
    <w:pPr>
      <w:tabs>
        <w:tab w:val="right" w:leader="dot" w:pos="9637"/>
      </w:tabs>
    </w:pPr>
  </w:style>
  <w:style w:type="paragraph" w:styleId="Contents2" w:customStyle="1">
    <w:name w:val="Contents 2"/>
    <w:basedOn w:val="Index"/>
    <w:pPr>
      <w:tabs>
        <w:tab w:val="right" w:leader="dot" w:pos="9637"/>
      </w:tabs>
      <w:ind w:left="283"/>
    </w:pPr>
  </w:style>
  <w:style w:type="paragraph" w:styleId="Formule" w:customStyle="1">
    <w:name w:val="Formule"/>
    <w:basedOn w:val="Lgende"/>
  </w:style>
  <w:style w:type="paragraph" w:styleId="IllustrationIndexHeading" w:customStyle="1">
    <w:name w:val="Illustration Index Heading"/>
    <w:basedOn w:val="Heading"/>
    <w:pPr>
      <w:suppressLineNumbers/>
    </w:pPr>
    <w:rPr>
      <w:b/>
      <w:bCs/>
      <w:sz w:val="32"/>
      <w:szCs w:val="32"/>
    </w:rPr>
  </w:style>
  <w:style w:type="paragraph" w:styleId="IllustrationIndex1" w:customStyle="1">
    <w:name w:val="Illustration Index 1"/>
    <w:basedOn w:val="Index"/>
    <w:pPr>
      <w:tabs>
        <w:tab w:val="right" w:leader="dot" w:pos="9637"/>
      </w:tabs>
    </w:pPr>
  </w:style>
  <w:style w:type="paragraph" w:styleId="Titrepagedegarde" w:customStyle="1">
    <w:name w:val="Titre page de garde"/>
    <w:basedOn w:val="Framecontents"/>
    <w:pPr>
      <w:pBdr>
        <w:top w:val="single" w:color="B3B3B3" w:sz="8" w:space="1"/>
        <w:left w:val="single" w:color="B3B3B3" w:sz="8" w:space="1"/>
        <w:bottom w:val="single" w:color="B3B3B3" w:sz="8" w:space="1"/>
        <w:right w:val="single" w:color="B3B3B3" w:sz="8" w:space="1"/>
      </w:pBdr>
      <w:shd w:val="clear" w:color="auto" w:fill="FFFFFF"/>
      <w:spacing w:before="4535" w:after="119"/>
      <w:ind w:left="567" w:right="567"/>
      <w:jc w:val="center"/>
    </w:pPr>
    <w:rPr>
      <w:rFonts w:ascii="Arial Black" w:hAnsi="Arial Black"/>
      <w:b/>
      <w:sz w:val="48"/>
    </w:rPr>
  </w:style>
  <w:style w:type="paragraph" w:styleId="MonParagraphe-liste" w:customStyle="1">
    <w:name w:val="MonParagraphe-liste"/>
    <w:basedOn w:val="MonParagraphe"/>
    <w:pPr>
      <w:spacing w:before="0"/>
    </w:pPr>
  </w:style>
  <w:style w:type="paragraph" w:styleId="TableContents" w:customStyle="1">
    <w:name w:val="Table Contents"/>
    <w:basedOn w:val="Standard"/>
    <w:pPr>
      <w:suppressLineNumbers/>
    </w:pPr>
  </w:style>
  <w:style w:type="paragraph" w:styleId="BibliographyHeading" w:customStyle="1">
    <w:name w:val="Bibliography Heading"/>
    <w:basedOn w:val="Heading"/>
    <w:pPr>
      <w:suppressLineNumbers/>
    </w:pPr>
    <w:rPr>
      <w:b/>
      <w:bCs/>
      <w:sz w:val="32"/>
      <w:szCs w:val="32"/>
    </w:rPr>
  </w:style>
  <w:style w:type="paragraph" w:styleId="Bibliography1" w:customStyle="1">
    <w:name w:val="Bibliography 1"/>
    <w:basedOn w:val="Index"/>
    <w:pPr>
      <w:tabs>
        <w:tab w:val="left" w:leader="dot" w:pos="1984"/>
        <w:tab w:val="right" w:leader="dot" w:pos="10772"/>
      </w:tabs>
      <w:spacing w:after="113"/>
      <w:ind w:left="1134" w:hanging="1134"/>
    </w:pPr>
  </w:style>
  <w:style w:type="paragraph" w:styleId="MonTitreSousSousSection" w:customStyle="1">
    <w:name w:val="MonTitreSousSousSection"/>
    <w:basedOn w:val="MonTitreSousSection"/>
    <w:next w:val="MonParagraphe"/>
    <w:qFormat/>
    <w:pPr>
      <w:numPr>
        <w:ilvl w:val="2"/>
      </w:numPr>
      <w:outlineLvl w:val="2"/>
    </w:pPr>
    <w:rPr>
      <w:i/>
      <w:sz w:val="26"/>
    </w:rPr>
  </w:style>
  <w:style w:type="paragraph" w:styleId="Contents3" w:customStyle="1">
    <w:name w:val="Contents 3"/>
    <w:basedOn w:val="Index"/>
    <w:pPr>
      <w:tabs>
        <w:tab w:val="right" w:leader="dot" w:pos="9638"/>
      </w:tabs>
      <w:ind w:left="566"/>
    </w:pPr>
  </w:style>
  <w:style w:type="paragraph" w:styleId="TableHeading" w:customStyle="1">
    <w:name w:val="Table Heading"/>
    <w:basedOn w:val="TableContents"/>
    <w:pPr>
      <w:jc w:val="center"/>
    </w:pPr>
    <w:rPr>
      <w:b/>
      <w:bCs/>
    </w:rPr>
  </w:style>
  <w:style w:type="paragraph" w:styleId="Footnote" w:customStyle="1">
    <w:name w:val="Footnote"/>
    <w:basedOn w:val="Standard"/>
    <w:pPr>
      <w:suppressLineNumbers/>
      <w:ind w:left="339" w:hanging="339"/>
    </w:pPr>
    <w:rPr>
      <w:sz w:val="20"/>
      <w:szCs w:val="20"/>
    </w:rPr>
  </w:style>
  <w:style w:type="paragraph" w:styleId="Figure" w:customStyle="1">
    <w:name w:val="Figure"/>
    <w:basedOn w:val="Lgende"/>
    <w:qFormat/>
  </w:style>
  <w:style w:type="paragraph" w:styleId="Objectindexheading" w:customStyle="1">
    <w:name w:val="Object index heading"/>
    <w:basedOn w:val="Heading"/>
    <w:pPr>
      <w:suppressLineNumbers/>
    </w:pPr>
    <w:rPr>
      <w:b/>
      <w:bCs/>
      <w:sz w:val="32"/>
      <w:szCs w:val="32"/>
    </w:rPr>
  </w:style>
  <w:style w:type="paragraph" w:styleId="Objectindex1" w:customStyle="1">
    <w:name w:val="Object index 1"/>
    <w:basedOn w:val="Index"/>
    <w:pPr>
      <w:tabs>
        <w:tab w:val="right" w:leader="dot" w:pos="9638"/>
      </w:tabs>
    </w:pPr>
  </w:style>
  <w:style w:type="character" w:styleId="Numrodepage">
    <w:name w:val="page number"/>
    <w:basedOn w:val="Policepardfaut"/>
  </w:style>
  <w:style w:type="character" w:styleId="BulletSymbols" w:customStyle="1">
    <w:name w:val="Bullet Symbols"/>
    <w:rPr>
      <w:rFonts w:ascii="OpenSymbol" w:hAnsi="OpenSymbol" w:eastAsia="OpenSymbol" w:cs="OpenSymbol"/>
    </w:rPr>
  </w:style>
  <w:style w:type="character" w:styleId="FootnoteSymbol" w:customStyle="1">
    <w:name w:val="Footnote Symbol"/>
  </w:style>
  <w:style w:type="character" w:styleId="Footnoteanchor" w:customStyle="1">
    <w:name w:val="Footnote anchor"/>
    <w:rPr>
      <w:position w:val="0"/>
      <w:vertAlign w:val="superscript"/>
    </w:rPr>
  </w:style>
  <w:style w:type="character" w:styleId="Internetlink" w:customStyle="1">
    <w:name w:val="Internet link"/>
    <w:rPr>
      <w:color w:val="000080"/>
      <w:u w:val="single"/>
    </w:rPr>
  </w:style>
  <w:style w:type="character" w:styleId="Aretirer" w:customStyle="1">
    <w:name w:val="A retirer"/>
    <w:rPr>
      <w:strike/>
      <w:color w:val="FF3333"/>
    </w:rPr>
  </w:style>
  <w:style w:type="numbering" w:styleId="WW8Num1" w:customStyle="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styleId="TextedebullesCar" w:customStyle="1">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semiHidden/>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Rvision">
    <w:name w:val="Revision"/>
    <w:hidden/>
    <w:uiPriority w:val="99"/>
    <w:semiHidden/>
    <w:rsid w:val="00A73FC3"/>
    <w:rPr>
      <w:kern w:val="3"/>
      <w:sz w:val="24"/>
      <w:szCs w:val="24"/>
    </w:rPr>
  </w:style>
  <w:style w:type="character" w:styleId="Textedelespacerserv">
    <w:name w:val="Placeholder Text"/>
    <w:basedOn w:val="Policepardfaut"/>
    <w:uiPriority w:val="99"/>
    <w:semiHidden/>
    <w:rsid w:val="003616A6"/>
    <w:rPr>
      <w:color w:val="808080"/>
    </w:rPr>
  </w:style>
  <w:style w:type="character" w:styleId="Mentionnonrsolue">
    <w:name w:val="Unresolved Mention"/>
    <w:basedOn w:val="Policepardfaut"/>
    <w:uiPriority w:val="99"/>
    <w:rsid w:val="00A00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38291">
      <w:bodyDiv w:val="1"/>
      <w:marLeft w:val="0"/>
      <w:marRight w:val="0"/>
      <w:marTop w:val="0"/>
      <w:marBottom w:val="0"/>
      <w:divBdr>
        <w:top w:val="none" w:sz="0" w:space="0" w:color="auto"/>
        <w:left w:val="none" w:sz="0" w:space="0" w:color="auto"/>
        <w:bottom w:val="none" w:sz="0" w:space="0" w:color="auto"/>
        <w:right w:val="none" w:sz="0" w:space="0" w:color="auto"/>
      </w:divBdr>
      <w:divsChild>
        <w:div w:id="737942197">
          <w:marLeft w:val="0"/>
          <w:marRight w:val="0"/>
          <w:marTop w:val="0"/>
          <w:marBottom w:val="0"/>
          <w:divBdr>
            <w:top w:val="none" w:sz="0" w:space="0" w:color="auto"/>
            <w:left w:val="none" w:sz="0" w:space="0" w:color="auto"/>
            <w:bottom w:val="none" w:sz="0" w:space="0" w:color="auto"/>
            <w:right w:val="none" w:sz="0" w:space="0" w:color="auto"/>
          </w:divBdr>
          <w:divsChild>
            <w:div w:id="34234159">
              <w:marLeft w:val="0"/>
              <w:marRight w:val="0"/>
              <w:marTop w:val="0"/>
              <w:marBottom w:val="0"/>
              <w:divBdr>
                <w:top w:val="none" w:sz="0" w:space="0" w:color="auto"/>
                <w:left w:val="none" w:sz="0" w:space="0" w:color="auto"/>
                <w:bottom w:val="none" w:sz="0" w:space="0" w:color="auto"/>
                <w:right w:val="none" w:sz="0" w:space="0" w:color="auto"/>
              </w:divBdr>
              <w:divsChild>
                <w:div w:id="1305306302">
                  <w:marLeft w:val="0"/>
                  <w:marRight w:val="0"/>
                  <w:marTop w:val="0"/>
                  <w:marBottom w:val="0"/>
                  <w:divBdr>
                    <w:top w:val="none" w:sz="0" w:space="0" w:color="auto"/>
                    <w:left w:val="none" w:sz="0" w:space="0" w:color="auto"/>
                    <w:bottom w:val="none" w:sz="0" w:space="0" w:color="auto"/>
                    <w:right w:val="none" w:sz="0" w:space="0" w:color="auto"/>
                  </w:divBdr>
                  <w:divsChild>
                    <w:div w:id="211189337">
                      <w:marLeft w:val="0"/>
                      <w:marRight w:val="0"/>
                      <w:marTop w:val="0"/>
                      <w:marBottom w:val="0"/>
                      <w:divBdr>
                        <w:top w:val="none" w:sz="0" w:space="0" w:color="auto"/>
                        <w:left w:val="none" w:sz="0" w:space="0" w:color="auto"/>
                        <w:bottom w:val="none" w:sz="0" w:space="0" w:color="auto"/>
                        <w:right w:val="none" w:sz="0" w:space="0" w:color="auto"/>
                      </w:divBdr>
                      <w:divsChild>
                        <w:div w:id="400949992">
                          <w:marLeft w:val="0"/>
                          <w:marRight w:val="0"/>
                          <w:marTop w:val="0"/>
                          <w:marBottom w:val="0"/>
                          <w:divBdr>
                            <w:top w:val="none" w:sz="0" w:space="0" w:color="auto"/>
                            <w:left w:val="none" w:sz="0" w:space="0" w:color="auto"/>
                            <w:bottom w:val="none" w:sz="0" w:space="0" w:color="auto"/>
                            <w:right w:val="none" w:sz="0" w:space="0" w:color="auto"/>
                          </w:divBdr>
                          <w:divsChild>
                            <w:div w:id="991324361">
                              <w:marLeft w:val="0"/>
                              <w:marRight w:val="0"/>
                              <w:marTop w:val="0"/>
                              <w:marBottom w:val="0"/>
                              <w:divBdr>
                                <w:top w:val="none" w:sz="0" w:space="0" w:color="auto"/>
                                <w:left w:val="none" w:sz="0" w:space="0" w:color="auto"/>
                                <w:bottom w:val="none" w:sz="0" w:space="0" w:color="auto"/>
                                <w:right w:val="none" w:sz="0" w:space="0" w:color="auto"/>
                              </w:divBdr>
                              <w:divsChild>
                                <w:div w:id="1338077297">
                                  <w:marLeft w:val="0"/>
                                  <w:marRight w:val="0"/>
                                  <w:marTop w:val="0"/>
                                  <w:marBottom w:val="0"/>
                                  <w:divBdr>
                                    <w:top w:val="none" w:sz="0" w:space="0" w:color="auto"/>
                                    <w:left w:val="none" w:sz="0" w:space="0" w:color="auto"/>
                                    <w:bottom w:val="none" w:sz="0" w:space="0" w:color="auto"/>
                                    <w:right w:val="none" w:sz="0" w:space="0" w:color="auto"/>
                                  </w:divBdr>
                                  <w:divsChild>
                                    <w:div w:id="1917207475">
                                      <w:marLeft w:val="0"/>
                                      <w:marRight w:val="0"/>
                                      <w:marTop w:val="0"/>
                                      <w:marBottom w:val="0"/>
                                      <w:divBdr>
                                        <w:top w:val="none" w:sz="0" w:space="0" w:color="auto"/>
                                        <w:left w:val="none" w:sz="0" w:space="0" w:color="auto"/>
                                        <w:bottom w:val="none" w:sz="0" w:space="0" w:color="auto"/>
                                        <w:right w:val="none" w:sz="0" w:space="0" w:color="auto"/>
                                      </w:divBdr>
                                      <w:divsChild>
                                        <w:div w:id="10315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4989711">
      <w:bodyDiv w:val="1"/>
      <w:marLeft w:val="0"/>
      <w:marRight w:val="0"/>
      <w:marTop w:val="0"/>
      <w:marBottom w:val="0"/>
      <w:divBdr>
        <w:top w:val="none" w:sz="0" w:space="0" w:color="auto"/>
        <w:left w:val="none" w:sz="0" w:space="0" w:color="auto"/>
        <w:bottom w:val="none" w:sz="0" w:space="0" w:color="auto"/>
        <w:right w:val="none" w:sz="0" w:space="0" w:color="auto"/>
      </w:divBdr>
    </w:div>
    <w:div w:id="436871878">
      <w:bodyDiv w:val="1"/>
      <w:marLeft w:val="0"/>
      <w:marRight w:val="0"/>
      <w:marTop w:val="0"/>
      <w:marBottom w:val="0"/>
      <w:divBdr>
        <w:top w:val="none" w:sz="0" w:space="0" w:color="auto"/>
        <w:left w:val="none" w:sz="0" w:space="0" w:color="auto"/>
        <w:bottom w:val="none" w:sz="0" w:space="0" w:color="auto"/>
        <w:right w:val="none" w:sz="0" w:space="0" w:color="auto"/>
      </w:divBdr>
    </w:div>
    <w:div w:id="867329508">
      <w:bodyDiv w:val="1"/>
      <w:marLeft w:val="0"/>
      <w:marRight w:val="0"/>
      <w:marTop w:val="0"/>
      <w:marBottom w:val="0"/>
      <w:divBdr>
        <w:top w:val="none" w:sz="0" w:space="0" w:color="auto"/>
        <w:left w:val="none" w:sz="0" w:space="0" w:color="auto"/>
        <w:bottom w:val="none" w:sz="0" w:space="0" w:color="auto"/>
        <w:right w:val="none" w:sz="0" w:space="0" w:color="auto"/>
      </w:divBdr>
    </w:div>
    <w:div w:id="897319839">
      <w:bodyDiv w:val="1"/>
      <w:marLeft w:val="0"/>
      <w:marRight w:val="0"/>
      <w:marTop w:val="0"/>
      <w:marBottom w:val="0"/>
      <w:divBdr>
        <w:top w:val="none" w:sz="0" w:space="0" w:color="auto"/>
        <w:left w:val="none" w:sz="0" w:space="0" w:color="auto"/>
        <w:bottom w:val="none" w:sz="0" w:space="0" w:color="auto"/>
        <w:right w:val="none" w:sz="0" w:space="0" w:color="auto"/>
      </w:divBdr>
      <w:divsChild>
        <w:div w:id="1144929766">
          <w:marLeft w:val="0"/>
          <w:marRight w:val="0"/>
          <w:marTop w:val="0"/>
          <w:marBottom w:val="0"/>
          <w:divBdr>
            <w:top w:val="none" w:sz="0" w:space="0" w:color="auto"/>
            <w:left w:val="none" w:sz="0" w:space="0" w:color="auto"/>
            <w:bottom w:val="none" w:sz="0" w:space="0" w:color="auto"/>
            <w:right w:val="none" w:sz="0" w:space="0" w:color="auto"/>
          </w:divBdr>
          <w:divsChild>
            <w:div w:id="888150840">
              <w:marLeft w:val="0"/>
              <w:marRight w:val="0"/>
              <w:marTop w:val="0"/>
              <w:marBottom w:val="0"/>
              <w:divBdr>
                <w:top w:val="none" w:sz="0" w:space="0" w:color="auto"/>
                <w:left w:val="none" w:sz="0" w:space="0" w:color="auto"/>
                <w:bottom w:val="none" w:sz="0" w:space="0" w:color="auto"/>
                <w:right w:val="none" w:sz="0" w:space="0" w:color="auto"/>
              </w:divBdr>
              <w:divsChild>
                <w:div w:id="1086338270">
                  <w:marLeft w:val="0"/>
                  <w:marRight w:val="0"/>
                  <w:marTop w:val="0"/>
                  <w:marBottom w:val="0"/>
                  <w:divBdr>
                    <w:top w:val="none" w:sz="0" w:space="0" w:color="auto"/>
                    <w:left w:val="none" w:sz="0" w:space="0" w:color="auto"/>
                    <w:bottom w:val="none" w:sz="0" w:space="0" w:color="auto"/>
                    <w:right w:val="none" w:sz="0" w:space="0" w:color="auto"/>
                  </w:divBdr>
                  <w:divsChild>
                    <w:div w:id="448090593">
                      <w:marLeft w:val="0"/>
                      <w:marRight w:val="0"/>
                      <w:marTop w:val="0"/>
                      <w:marBottom w:val="0"/>
                      <w:divBdr>
                        <w:top w:val="none" w:sz="0" w:space="0" w:color="auto"/>
                        <w:left w:val="none" w:sz="0" w:space="0" w:color="auto"/>
                        <w:bottom w:val="none" w:sz="0" w:space="0" w:color="auto"/>
                        <w:right w:val="none" w:sz="0" w:space="0" w:color="auto"/>
                      </w:divBdr>
                      <w:divsChild>
                        <w:div w:id="654527370">
                          <w:marLeft w:val="0"/>
                          <w:marRight w:val="0"/>
                          <w:marTop w:val="0"/>
                          <w:marBottom w:val="0"/>
                          <w:divBdr>
                            <w:top w:val="none" w:sz="0" w:space="0" w:color="auto"/>
                            <w:left w:val="none" w:sz="0" w:space="0" w:color="auto"/>
                            <w:bottom w:val="none" w:sz="0" w:space="0" w:color="auto"/>
                            <w:right w:val="none" w:sz="0" w:space="0" w:color="auto"/>
                          </w:divBdr>
                          <w:divsChild>
                            <w:div w:id="882518830">
                              <w:marLeft w:val="0"/>
                              <w:marRight w:val="0"/>
                              <w:marTop w:val="0"/>
                              <w:marBottom w:val="0"/>
                              <w:divBdr>
                                <w:top w:val="none" w:sz="0" w:space="0" w:color="auto"/>
                                <w:left w:val="none" w:sz="0" w:space="0" w:color="auto"/>
                                <w:bottom w:val="none" w:sz="0" w:space="0" w:color="auto"/>
                                <w:right w:val="none" w:sz="0" w:space="0" w:color="auto"/>
                              </w:divBdr>
                              <w:divsChild>
                                <w:div w:id="576940621">
                                  <w:marLeft w:val="0"/>
                                  <w:marRight w:val="0"/>
                                  <w:marTop w:val="0"/>
                                  <w:marBottom w:val="0"/>
                                  <w:divBdr>
                                    <w:top w:val="none" w:sz="0" w:space="0" w:color="auto"/>
                                    <w:left w:val="none" w:sz="0" w:space="0" w:color="auto"/>
                                    <w:bottom w:val="none" w:sz="0" w:space="0" w:color="auto"/>
                                    <w:right w:val="none" w:sz="0" w:space="0" w:color="auto"/>
                                  </w:divBdr>
                                  <w:divsChild>
                                    <w:div w:id="2096976609">
                                      <w:marLeft w:val="0"/>
                                      <w:marRight w:val="0"/>
                                      <w:marTop w:val="0"/>
                                      <w:marBottom w:val="0"/>
                                      <w:divBdr>
                                        <w:top w:val="none" w:sz="0" w:space="0" w:color="auto"/>
                                        <w:left w:val="none" w:sz="0" w:space="0" w:color="auto"/>
                                        <w:bottom w:val="none" w:sz="0" w:space="0" w:color="auto"/>
                                        <w:right w:val="none" w:sz="0" w:space="0" w:color="auto"/>
                                      </w:divBdr>
                                      <w:divsChild>
                                        <w:div w:id="14205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6888910">
      <w:bodyDiv w:val="1"/>
      <w:marLeft w:val="0"/>
      <w:marRight w:val="0"/>
      <w:marTop w:val="0"/>
      <w:marBottom w:val="0"/>
      <w:divBdr>
        <w:top w:val="none" w:sz="0" w:space="0" w:color="auto"/>
        <w:left w:val="none" w:sz="0" w:space="0" w:color="auto"/>
        <w:bottom w:val="none" w:sz="0" w:space="0" w:color="auto"/>
        <w:right w:val="none" w:sz="0" w:space="0" w:color="auto"/>
      </w:divBdr>
    </w:div>
    <w:div w:id="1125000729">
      <w:bodyDiv w:val="1"/>
      <w:marLeft w:val="0"/>
      <w:marRight w:val="0"/>
      <w:marTop w:val="0"/>
      <w:marBottom w:val="0"/>
      <w:divBdr>
        <w:top w:val="none" w:sz="0" w:space="0" w:color="auto"/>
        <w:left w:val="none" w:sz="0" w:space="0" w:color="auto"/>
        <w:bottom w:val="none" w:sz="0" w:space="0" w:color="auto"/>
        <w:right w:val="none" w:sz="0" w:space="0" w:color="auto"/>
      </w:divBdr>
    </w:div>
    <w:div w:id="1171719234">
      <w:bodyDiv w:val="1"/>
      <w:marLeft w:val="0"/>
      <w:marRight w:val="0"/>
      <w:marTop w:val="0"/>
      <w:marBottom w:val="0"/>
      <w:divBdr>
        <w:top w:val="none" w:sz="0" w:space="0" w:color="auto"/>
        <w:left w:val="none" w:sz="0" w:space="0" w:color="auto"/>
        <w:bottom w:val="none" w:sz="0" w:space="0" w:color="auto"/>
        <w:right w:val="none" w:sz="0" w:space="0" w:color="auto"/>
      </w:divBdr>
    </w:div>
    <w:div w:id="1176769909">
      <w:bodyDiv w:val="1"/>
      <w:marLeft w:val="0"/>
      <w:marRight w:val="0"/>
      <w:marTop w:val="0"/>
      <w:marBottom w:val="0"/>
      <w:divBdr>
        <w:top w:val="none" w:sz="0" w:space="0" w:color="auto"/>
        <w:left w:val="none" w:sz="0" w:space="0" w:color="auto"/>
        <w:bottom w:val="none" w:sz="0" w:space="0" w:color="auto"/>
        <w:right w:val="none" w:sz="0" w:space="0" w:color="auto"/>
      </w:divBdr>
    </w:div>
    <w:div w:id="1563103463">
      <w:bodyDiv w:val="1"/>
      <w:marLeft w:val="0"/>
      <w:marRight w:val="0"/>
      <w:marTop w:val="0"/>
      <w:marBottom w:val="0"/>
      <w:divBdr>
        <w:top w:val="none" w:sz="0" w:space="0" w:color="auto"/>
        <w:left w:val="none" w:sz="0" w:space="0" w:color="auto"/>
        <w:bottom w:val="none" w:sz="0" w:space="0" w:color="auto"/>
        <w:right w:val="none" w:sz="0" w:space="0" w:color="auto"/>
      </w:divBdr>
    </w:div>
    <w:div w:id="1610234064">
      <w:bodyDiv w:val="1"/>
      <w:marLeft w:val="0"/>
      <w:marRight w:val="0"/>
      <w:marTop w:val="0"/>
      <w:marBottom w:val="0"/>
      <w:divBdr>
        <w:top w:val="none" w:sz="0" w:space="0" w:color="auto"/>
        <w:left w:val="none" w:sz="0" w:space="0" w:color="auto"/>
        <w:bottom w:val="none" w:sz="0" w:space="0" w:color="auto"/>
        <w:right w:val="none" w:sz="0" w:space="0" w:color="auto"/>
      </w:divBdr>
    </w:div>
    <w:div w:id="1917590349">
      <w:bodyDiv w:val="1"/>
      <w:marLeft w:val="0"/>
      <w:marRight w:val="0"/>
      <w:marTop w:val="0"/>
      <w:marBottom w:val="0"/>
      <w:divBdr>
        <w:top w:val="none" w:sz="0" w:space="0" w:color="auto"/>
        <w:left w:val="none" w:sz="0" w:space="0" w:color="auto"/>
        <w:bottom w:val="none" w:sz="0" w:space="0" w:color="auto"/>
        <w:right w:val="none" w:sz="0" w:space="0" w:color="auto"/>
      </w:divBdr>
    </w:div>
    <w:div w:id="2091655765">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image" Target="media/image6.emf" Id="rId13" /><Relationship Type="http://schemas.openxmlformats.org/officeDocument/2006/relationships/image" Target="media/image9.emf" Id="rId18" /><Relationship Type="http://schemas.openxmlformats.org/officeDocument/2006/relationships/styles" Target="style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5.emf" Id="rId12" /><Relationship Type="http://schemas.openxmlformats.org/officeDocument/2006/relationships/image" Target="media/image8.emf" Id="rId17" /><Relationship Type="http://schemas.openxmlformats.org/officeDocument/2006/relationships/numbering" Target="numbering.xml" Id="rId2" /><Relationship Type="http://schemas.openxmlformats.org/officeDocument/2006/relationships/image" Target="cid:dce21caa-f6fc-450d-a72a-deac3fb2f374@JPNP286.PROD.OUTLOOK.COM" TargetMode="External"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emf" Id="rId11" /><Relationship Type="http://schemas.microsoft.com/office/2020/10/relationships/intelligence" Target="intelligence2.xml" Id="rId24"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theme" Target="theme/theme1.xml" Id="rId23" /><Relationship Type="http://schemas.openxmlformats.org/officeDocument/2006/relationships/image" Target="media/image3.emf" Id="rId10" /><Relationship Type="http://schemas.openxmlformats.org/officeDocument/2006/relationships/image" Target="media/image10.emf" Id="rId19"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7.emf" Id="rId14" /><Relationship Type="http://schemas.openxmlformats.org/officeDocument/2006/relationships/fontTable" Target="fontTable.xml" Id="rId22"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ownamida\Documents\&#33258;&#23450;&#20041;%20Office%20&#27169;&#26495;\Mod&#232;le%20pour%20la%20r&#233;daction%20de%20rapports%20scientifiques.dotm"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B00D9-BE32-3641-8542-D6BE60721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pour la rédaction de rapports scientifiques</Template>
  <TotalTime>0</TotalTime>
  <Pages>8</Pages>
  <Words>1666</Words>
  <Characters>9164</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snownamida</dc:creator>
  <cp:keywords/>
  <cp:lastModifiedBy>Vincent Olmeta</cp:lastModifiedBy>
  <cp:revision>638</cp:revision>
  <dcterms:created xsi:type="dcterms:W3CDTF">2022-05-02T02:23:00Z</dcterms:created>
  <dcterms:modified xsi:type="dcterms:W3CDTF">2022-05-04T23:27:00Z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